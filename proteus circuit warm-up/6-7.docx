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152A" w14:textId="77777777" w:rsidR="00897C7B" w:rsidRDefault="00897C7B" w:rsidP="00D23479">
      <w:pPr>
        <w:pStyle w:val="TitlePage"/>
      </w:pPr>
    </w:p>
    <w:p w14:paraId="4567A4AE" w14:textId="5D59533B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</w:p>
    <w:p w14:paraId="1C8A1045" w14:textId="77777777" w:rsidR="004B1443" w:rsidRPr="00A63486" w:rsidRDefault="004B1443" w:rsidP="00D23479">
      <w:pPr>
        <w:pStyle w:val="TitlePage"/>
        <w:rPr>
          <w:rtl/>
        </w:rPr>
      </w:pPr>
    </w:p>
    <w:p w14:paraId="2629E18A" w14:textId="77777777" w:rsidR="000C636C" w:rsidRDefault="000C636C" w:rsidP="00D23479">
      <w:pPr>
        <w:pStyle w:val="TitlePage"/>
        <w:rPr>
          <w:lang w:bidi="fa-IR"/>
        </w:rPr>
      </w:pPr>
    </w:p>
    <w:p w14:paraId="4A9E00AE" w14:textId="77777777" w:rsidR="003B64D0" w:rsidRPr="00A63486" w:rsidRDefault="003B64D0" w:rsidP="00D23479">
      <w:pPr>
        <w:pStyle w:val="TitlePage"/>
        <w:rPr>
          <w:rtl/>
          <w:lang w:bidi="fa-IR"/>
        </w:rPr>
      </w:pPr>
    </w:p>
    <w:p w14:paraId="2CC2CBAC" w14:textId="5C31309D" w:rsidR="006536E5" w:rsidRDefault="003B64D0" w:rsidP="003B64D0">
      <w:pPr>
        <w:pStyle w:val="TitlePage"/>
        <w:rPr>
          <w:b/>
          <w:bCs/>
          <w:sz w:val="28"/>
          <w:szCs w:val="28"/>
        </w:rPr>
      </w:pPr>
      <w:r w:rsidRPr="003B64D0">
        <w:rPr>
          <w:b/>
          <w:bCs/>
          <w:sz w:val="28"/>
          <w:szCs w:val="28"/>
          <w:rtl/>
        </w:rPr>
        <w:t>از الکترونیک</w:t>
      </w:r>
    </w:p>
    <w:p w14:paraId="7A244C44" w14:textId="77777777" w:rsidR="003B64D0" w:rsidRPr="00A63486" w:rsidRDefault="003B64D0" w:rsidP="003B64D0">
      <w:pPr>
        <w:pStyle w:val="TitlePage"/>
        <w:rPr>
          <w:rtl/>
        </w:rPr>
      </w:pPr>
    </w:p>
    <w:p w14:paraId="480C4AA5" w14:textId="77777777" w:rsidR="006F6BAF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0FC8AE81" w14:textId="77777777" w:rsidR="00DC72CE" w:rsidRDefault="00DC72CE" w:rsidP="00D23479">
      <w:pPr>
        <w:pStyle w:val="TitlePageNames"/>
        <w:rPr>
          <w:rFonts w:cs="B Titr"/>
        </w:rPr>
      </w:pPr>
    </w:p>
    <w:p w14:paraId="145853C6" w14:textId="77777777" w:rsidR="00DC72CE" w:rsidRDefault="00DC72CE" w:rsidP="00D23479">
      <w:pPr>
        <w:pStyle w:val="TitlePageNames"/>
        <w:rPr>
          <w:rFonts w:cs="B Titr"/>
        </w:rPr>
      </w:pPr>
    </w:p>
    <w:p w14:paraId="613D9E4D" w14:textId="77777777" w:rsidR="00DC72CE" w:rsidRDefault="00DC72CE" w:rsidP="00D23479">
      <w:pPr>
        <w:pStyle w:val="TitlePageNames"/>
        <w:rPr>
          <w:rFonts w:cs="B Titr"/>
        </w:rPr>
      </w:pPr>
    </w:p>
    <w:p w14:paraId="4F1F2FED" w14:textId="77777777" w:rsidR="00DC72CE" w:rsidRDefault="00DC72CE" w:rsidP="00D23479">
      <w:pPr>
        <w:pStyle w:val="TitlePageNames"/>
        <w:rPr>
          <w:rFonts w:cs="B Titr"/>
        </w:rPr>
      </w:pPr>
    </w:p>
    <w:p w14:paraId="60E78B89" w14:textId="77777777" w:rsidR="00DC72CE" w:rsidRPr="00A63486" w:rsidRDefault="00DC72CE" w:rsidP="00D23479">
      <w:pPr>
        <w:pStyle w:val="TitlePageNames"/>
        <w:rPr>
          <w:rFonts w:cs="B Titr"/>
        </w:rPr>
      </w:pPr>
    </w:p>
    <w:p w14:paraId="50067842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1AF6DF4C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BE11EE2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566A876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FD8BF26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929FB02" w14:textId="77777777" w:rsidR="000C636C" w:rsidRPr="00897C7B" w:rsidRDefault="00C77646" w:rsidP="00C77646">
      <w:pPr>
        <w:spacing w:line="240" w:lineRule="auto"/>
        <w:jc w:val="left"/>
        <w:rPr>
          <w:rtl/>
          <w:lang w:bidi="fa-IR"/>
        </w:rPr>
      </w:pPr>
      <w:r w:rsidRPr="00C77646">
        <w:rPr>
          <w:noProof/>
        </w:rPr>
        <w:lastRenderedPageBreak/>
        <w:drawing>
          <wp:inline distT="0" distB="0" distL="0" distR="0" wp14:anchorId="365FF05A" wp14:editId="19946C76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F4C46" w14:textId="77777777" w:rsidR="002117AC" w:rsidRDefault="002117AC" w:rsidP="00834D66">
      <w:pPr>
        <w:pStyle w:val="Heading6"/>
      </w:pPr>
    </w:p>
    <w:p w14:paraId="79022ED5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63CB9DAF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4E1CE3CA" w14:textId="61E3DBC3" w:rsidR="0091047A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188975" w:history="1">
        <w:r w:rsidR="0091047A" w:rsidRPr="00BF356F">
          <w:rPr>
            <w:rStyle w:val="Hyperlink"/>
            <w:rtl/>
          </w:rPr>
          <w:t>آزمایش ۶- تقویت کننده امیتر مشترک</w:t>
        </w:r>
        <w:r w:rsidR="0091047A">
          <w:rPr>
            <w:webHidden/>
            <w:rtl/>
          </w:rPr>
          <w:tab/>
        </w:r>
        <w:r w:rsidR="0091047A">
          <w:rPr>
            <w:webHidden/>
            <w:rtl/>
          </w:rPr>
          <w:fldChar w:fldCharType="begin"/>
        </w:r>
        <w:r w:rsidR="0091047A">
          <w:rPr>
            <w:webHidden/>
            <w:rtl/>
          </w:rPr>
          <w:instrText xml:space="preserve"> </w:instrText>
        </w:r>
        <w:r w:rsidR="0091047A">
          <w:rPr>
            <w:webHidden/>
          </w:rPr>
          <w:instrText>PAGEREF</w:instrText>
        </w:r>
        <w:r w:rsidR="0091047A">
          <w:rPr>
            <w:webHidden/>
            <w:rtl/>
          </w:rPr>
          <w:instrText xml:space="preserve"> _</w:instrText>
        </w:r>
        <w:r w:rsidR="0091047A">
          <w:rPr>
            <w:webHidden/>
          </w:rPr>
          <w:instrText>Toc235188975 \h</w:instrText>
        </w:r>
        <w:r w:rsidR="0091047A">
          <w:rPr>
            <w:webHidden/>
            <w:rtl/>
          </w:rPr>
          <w:instrText xml:space="preserve"> </w:instrText>
        </w:r>
        <w:r w:rsidR="0091047A">
          <w:rPr>
            <w:webHidden/>
            <w:rtl/>
          </w:rPr>
        </w:r>
        <w:r w:rsidR="0091047A">
          <w:rPr>
            <w:webHidden/>
            <w:rtl/>
          </w:rPr>
          <w:fldChar w:fldCharType="separate"/>
        </w:r>
        <w:r w:rsidR="0091047A">
          <w:rPr>
            <w:webHidden/>
            <w:rtl/>
            <w:lang w:bidi="ar-SA"/>
          </w:rPr>
          <w:t>6</w:t>
        </w:r>
        <w:r w:rsidR="0091047A">
          <w:rPr>
            <w:webHidden/>
            <w:rtl/>
          </w:rPr>
          <w:fldChar w:fldCharType="end"/>
        </w:r>
      </w:hyperlink>
    </w:p>
    <w:p w14:paraId="455BA31C" w14:textId="3568D714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76" w:history="1">
        <w:r w:rsidRPr="00BF356F">
          <w:rPr>
            <w:rStyle w:val="Hyperlink"/>
            <w:rtl/>
          </w:rPr>
          <w:t xml:space="preserve">۱-۶- الف- </w:t>
        </w:r>
        <m:oMath>
          <m:r>
            <w:rPr>
              <w:rStyle w:val="Hyperlink"/>
              <w:rFonts w:ascii="Cambria Math" w:hAnsi="Cambria Math"/>
            </w:rPr>
            <m:t>VCEQ</m:t>
          </m:r>
        </m:oMath>
        <w:r w:rsidRPr="00BF356F">
          <w:rPr>
            <w:rStyle w:val="Hyperlink"/>
            <w:rtl/>
          </w:rPr>
          <w:t xml:space="preserve"> </w:t>
        </w:r>
        <m:oMath>
          <m:r>
            <w:rPr>
              <w:rStyle w:val="Hyperlink"/>
              <w:rFonts w:ascii="Cambria Math" w:hAnsi="Cambria Math"/>
              <w:rtl/>
            </w:rPr>
            <m:t>و</m:t>
          </m:r>
          <m:r>
            <w:rPr>
              <w:rStyle w:val="Hyperlink"/>
              <w:rFonts w:ascii="Cambria Math" w:hAnsi="Cambria Math"/>
            </w:rPr>
            <m:t xml:space="preserve"> ICQ</m:t>
          </m:r>
        </m:oMath>
        <w:r w:rsidRPr="00BF356F">
          <w:rPr>
            <w:rStyle w:val="Hyperlink"/>
            <w:rtl/>
          </w:rPr>
          <w:t xml:space="preserve"> را براى مدار زير طورى محاسبه كنيد كه خروجى آن، ماكزيمم تغييرات ممکن را بتواند داشته باشد. برای این منظور از روابط زیر استفاده كنید.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Toc235188976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678D4422" w14:textId="05D2E6FD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77" w:history="1">
        <w:r w:rsidRPr="00BF356F">
          <w:rPr>
            <w:rStyle w:val="Hyperlink"/>
            <w:rtl/>
          </w:rPr>
          <w:t xml:space="preserve">١-۶-ب- پس از محاسبه جريان و ولتاز نقطه كار از روابط زير براى محاسبه </w:t>
        </w:r>
        <w:r w:rsidRPr="00BF356F">
          <w:rPr>
            <w:rStyle w:val="Hyperlink"/>
          </w:rPr>
          <w:t>R1</w:t>
        </w:r>
        <w:r w:rsidRPr="00BF356F">
          <w:rPr>
            <w:rStyle w:val="Hyperlink"/>
            <w:rtl/>
          </w:rPr>
          <w:t xml:space="preserve"> و</w:t>
        </w:r>
        <w:r w:rsidRPr="00BF356F">
          <w:rPr>
            <w:rStyle w:val="Hyperlink"/>
          </w:rPr>
          <w:t>R2</w:t>
        </w:r>
        <w:r w:rsidRPr="00BF356F">
          <w:rPr>
            <w:rStyle w:val="Hyperlink"/>
            <w:rtl/>
          </w:rPr>
          <w:t xml:space="preserve"> استفاده كنید.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Toc235188977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317BB9D3" w14:textId="61003D53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78" w:history="1">
        <w:r w:rsidRPr="00BF356F">
          <w:rPr>
            <w:rStyle w:val="Hyperlink"/>
            <w:rtl/>
          </w:rPr>
          <w:t xml:space="preserve">١ -۶- ج- با انتخاب دو مقاومت كه نسبت </w:t>
        </w:r>
        <w:r w:rsidRPr="00BF356F">
          <w:rPr>
            <w:rStyle w:val="Hyperlink"/>
          </w:rPr>
          <w:t>R1 = KR2</w:t>
        </w:r>
        <w:r w:rsidRPr="00BF356F">
          <w:rPr>
            <w:rStyle w:val="Hyperlink"/>
            <w:rtl/>
          </w:rPr>
          <w:t xml:space="preserve"> داشته باشند مقادير </w:t>
        </w:r>
        <w:r w:rsidRPr="00BF356F">
          <w:rPr>
            <w:rStyle w:val="Hyperlink"/>
          </w:rPr>
          <w:t>R1</w:t>
        </w:r>
        <w:r w:rsidRPr="00BF356F">
          <w:rPr>
            <w:rStyle w:val="Hyperlink"/>
            <w:rtl/>
          </w:rPr>
          <w:t xml:space="preserve"> و</w:t>
        </w:r>
        <w:r w:rsidRPr="00BF356F">
          <w:rPr>
            <w:rStyle w:val="Hyperlink"/>
          </w:rPr>
          <w:t>R2</w:t>
        </w:r>
        <w:r w:rsidRPr="00BF356F">
          <w:rPr>
            <w:rStyle w:val="Hyperlink"/>
            <w:rtl/>
          </w:rPr>
          <w:t xml:space="preserve"> تعيين مى شود.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Toc235188978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8</w:t>
        </w:r>
        <w:r>
          <w:rPr>
            <w:webHidden/>
            <w:rtl/>
          </w:rPr>
          <w:fldChar w:fldCharType="end"/>
        </w:r>
      </w:hyperlink>
    </w:p>
    <w:p w14:paraId="72949596" w14:textId="0EE6FB23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79" w:history="1">
        <w:r w:rsidRPr="00BF356F">
          <w:rPr>
            <w:rStyle w:val="Hyperlink"/>
            <w:rtl/>
          </w:rPr>
          <w:t xml:space="preserve">٢-۶- قسمتى از مدار فوق شامل ترانزيستور ومقاومتهاى </w:t>
        </w:r>
        <w:r w:rsidRPr="00BF356F">
          <w:rPr>
            <w:rStyle w:val="Hyperlink"/>
          </w:rPr>
          <w:t xml:space="preserve">R1 </w:t>
        </w:r>
        <w:r w:rsidRPr="00BF356F">
          <w:rPr>
            <w:rStyle w:val="Hyperlink"/>
            <w:rtl/>
          </w:rPr>
          <w:t>،</w:t>
        </w:r>
        <w:r w:rsidRPr="00BF356F">
          <w:rPr>
            <w:rStyle w:val="Hyperlink"/>
          </w:rPr>
          <w:t xml:space="preserve">R2 </w:t>
        </w:r>
        <w:r w:rsidRPr="00BF356F">
          <w:rPr>
            <w:rStyle w:val="Hyperlink"/>
            <w:rtl/>
          </w:rPr>
          <w:t>،</w:t>
        </w:r>
        <w:r w:rsidRPr="00BF356F">
          <w:rPr>
            <w:rStyle w:val="Hyperlink"/>
          </w:rPr>
          <w:t>Rc</w:t>
        </w:r>
        <w:r w:rsidRPr="00BF356F">
          <w:rPr>
            <w:rStyle w:val="Hyperlink"/>
            <w:rtl/>
          </w:rPr>
          <w:t xml:space="preserve"> و</w:t>
        </w:r>
        <w:r w:rsidRPr="00BF356F">
          <w:rPr>
            <w:rStyle w:val="Hyperlink"/>
          </w:rPr>
          <w:t>Re</w:t>
        </w:r>
        <w:r w:rsidRPr="00BF356F">
          <w:rPr>
            <w:rStyle w:val="Hyperlink"/>
            <w:rtl/>
          </w:rPr>
          <w:t xml:space="preserve"> وتغذيه 10</w:t>
        </w:r>
        <w:r w:rsidRPr="00BF356F">
          <w:rPr>
            <w:rStyle w:val="Hyperlink"/>
          </w:rPr>
          <w:t>V</w:t>
        </w:r>
        <w:r w:rsidRPr="00BF356F">
          <w:rPr>
            <w:rStyle w:val="Hyperlink"/>
            <w:rtl/>
          </w:rPr>
          <w:t xml:space="preserve"> را ببندید و مقادیر </w:t>
        </w:r>
        <m:oMath>
          <m:r>
            <w:rPr>
              <w:rStyle w:val="Hyperlink"/>
              <w:rFonts w:ascii="Cambria Math" w:hAnsi="Cambria Math"/>
            </w:rPr>
            <m:t>VCEQ</m:t>
          </m:r>
        </m:oMath>
        <w:r w:rsidRPr="00BF356F">
          <w:rPr>
            <w:rStyle w:val="Hyperlink"/>
            <w:rtl/>
          </w:rPr>
          <w:t xml:space="preserve"> و </w:t>
        </w:r>
        <m:oMath>
          <m:r>
            <w:rPr>
              <w:rStyle w:val="Hyperlink"/>
              <w:rFonts w:ascii="Cambria Math" w:hAnsi="Cambria Math"/>
            </w:rPr>
            <m:t>ICQ</m:t>
          </m:r>
        </m:oMath>
        <w:r w:rsidRPr="00BF356F">
          <w:rPr>
            <w:rStyle w:val="Hyperlink"/>
            <w:rtl/>
          </w:rPr>
          <w:t xml:space="preserve"> را اندازه بگیرید. آیا با مقدار محاسبه شده برابر است؟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Toc235188979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8</w:t>
        </w:r>
        <w:r>
          <w:rPr>
            <w:webHidden/>
            <w:rtl/>
          </w:rPr>
          <w:fldChar w:fldCharType="end"/>
        </w:r>
      </w:hyperlink>
    </w:p>
    <w:p w14:paraId="493B95B3" w14:textId="1A51A4EC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0" w:history="1">
        <w:r w:rsidRPr="00BF356F">
          <w:rPr>
            <w:rStyle w:val="Hyperlink"/>
            <w:rtl/>
          </w:rPr>
          <w:t xml:space="preserve">٣ -۶- </w:t>
        </w:r>
        <m:oMath>
          <m:r>
            <w:rPr>
              <w:rStyle w:val="Hyperlink"/>
              <w:rFonts w:ascii="Cambria Math" w:hAnsi="Cambria Math"/>
            </w:rPr>
            <m:t>VCEQ</m:t>
          </m:r>
        </m:oMath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>،</w:t>
        </w:r>
        <m:oMath>
          <m:r>
            <w:rPr>
              <w:rStyle w:val="Hyperlink"/>
              <w:rFonts w:ascii="Cambria Math" w:hAnsi="Cambria Math"/>
            </w:rPr>
            <m:t>ICQ</m:t>
          </m:r>
        </m:oMath>
        <w:r w:rsidRPr="00BF356F">
          <w:rPr>
            <w:rStyle w:val="Hyperlink"/>
            <w:rtl/>
          </w:rPr>
          <w:t xml:space="preserve"> ,</w:t>
        </w:r>
        <m:oMath>
          <m:r>
            <w:rPr>
              <w:rStyle w:val="Hyperlink"/>
              <w:rFonts w:ascii="Cambria Math" w:hAnsi="Cambria Math"/>
            </w:rPr>
            <m:t>VBQ</m:t>
          </m:r>
        </m:oMath>
        <w:r w:rsidRPr="00BF356F">
          <w:rPr>
            <w:rStyle w:val="Hyperlink"/>
            <w:rtl/>
          </w:rPr>
          <w:t xml:space="preserve"> ,</w:t>
        </w:r>
        <m:oMath>
          <m:r>
            <m:rPr>
              <m:sty m:val="p"/>
            </m:rPr>
            <w:rPr>
              <w:rStyle w:val="Hyperlink"/>
              <w:rFonts w:ascii="Cambria Math" w:hAnsi="Cambria Math"/>
            </w:rPr>
            <m:t xml:space="preserve"> </m:t>
          </m:r>
          <m:r>
            <w:rPr>
              <w:rStyle w:val="Hyperlink"/>
              <w:rFonts w:ascii="Cambria Math" w:hAnsi="Cambria Math"/>
            </w:rPr>
            <m:t>VEQ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>VBEQ</m:t>
          </m:r>
        </m:oMath>
        <w:r w:rsidRPr="00BF356F">
          <w:rPr>
            <w:rStyle w:val="Hyperlink"/>
            <w:rtl/>
          </w:rPr>
          <w:t xml:space="preserve"> را انداز</w:t>
        </w:r>
        <w:r w:rsidRPr="00BF356F">
          <w:rPr>
            <w:rStyle w:val="Hyperlink"/>
            <w:rFonts w:ascii="Arial" w:hAnsi="Arial" w:cs="Arial"/>
            <w:rtl/>
          </w:rPr>
          <w:t>ہ</w:t>
        </w:r>
        <w:r w:rsidRPr="00BF356F">
          <w:rPr>
            <w:rStyle w:val="Hyperlink"/>
            <w:rtl/>
          </w:rPr>
          <w:t xml:space="preserve"> بگیرید و یادداشت کنید.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0DEAD7C3" w14:textId="6E43EBFD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1" w:history="1">
        <w:r w:rsidRPr="00BF356F">
          <w:rPr>
            <w:rStyle w:val="Hyperlink"/>
            <w:rtl/>
          </w:rPr>
          <w:t xml:space="preserve">۶-۴- در اینحالت بقیه قسمتهای مدار را اضافه كنيد و با انتخاب فركانس </w:t>
        </w:r>
        <w:r w:rsidRPr="00BF356F">
          <w:rPr>
            <w:rStyle w:val="Hyperlink"/>
          </w:rPr>
          <w:t>KHz</w:t>
        </w:r>
        <w:r w:rsidRPr="00BF356F">
          <w:rPr>
            <w:rStyle w:val="Hyperlink"/>
            <w:rtl/>
          </w:rPr>
          <w:t xml:space="preserve"> 1</w:t>
        </w:r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 xml:space="preserve">برای سيگنال ژنراتور، دامنه </w:t>
        </w:r>
        <w:r w:rsidRPr="00BF356F">
          <w:rPr>
            <w:rStyle w:val="Hyperlink"/>
          </w:rPr>
          <w:t>Vs</w:t>
        </w:r>
        <w:r w:rsidRPr="00BF356F">
          <w:rPr>
            <w:rStyle w:val="Hyperlink"/>
            <w:rtl/>
          </w:rPr>
          <w:t xml:space="preserve"> را طوری تنظیم کنید که ماکزیمم خروجی بدون اعوجاج بدست آید.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0563FE41" w14:textId="156CCE53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2" w:history="1">
        <w:r w:rsidRPr="00BF356F">
          <w:rPr>
            <w:rStyle w:val="Hyperlink"/>
            <w:rtl/>
          </w:rPr>
          <w:t xml:space="preserve">۶-۵- شکل موج </w:t>
        </w:r>
        <m:oMath>
          <m:r>
            <w:rPr>
              <w:rStyle w:val="Hyperlink"/>
              <w:rFonts w:ascii="Cambria Math" w:hAnsi="Cambria Math"/>
            </w:rPr>
            <m:t>VS, VO, VI</m:t>
          </m:r>
        </m:oMath>
        <w:r w:rsidRPr="00BF356F">
          <w:rPr>
            <w:rStyle w:val="Hyperlink"/>
            <w:rtl/>
          </w:rPr>
          <w:t xml:space="preserve"> را در زیر یکدیگر و با حفظ رابطه همزمانی رسم كنيد.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10</w:t>
        </w:r>
        <w:r>
          <w:rPr>
            <w:webHidden/>
            <w:rtl/>
          </w:rPr>
          <w:fldChar w:fldCharType="end"/>
        </w:r>
      </w:hyperlink>
    </w:p>
    <w:p w14:paraId="681DAFBE" w14:textId="06B48A66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3" w:history="1">
        <w:r w:rsidRPr="00BF356F">
          <w:rPr>
            <w:rStyle w:val="Hyperlink"/>
            <w:rtl/>
          </w:rPr>
          <w:t xml:space="preserve">۶-۶- مقاومتهاى ورودى وخروجى </w:t>
        </w:r>
        <w:r w:rsidRPr="00BF356F">
          <w:rPr>
            <w:rStyle w:val="Hyperlink"/>
          </w:rPr>
          <w:t>Ro,Ri</w:t>
        </w:r>
        <w:r w:rsidRPr="00BF356F">
          <w:rPr>
            <w:rStyle w:val="Hyperlink"/>
            <w:rtl/>
          </w:rPr>
          <w:t xml:space="preserve"> را بدست آوريد.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12</w:t>
        </w:r>
        <w:r>
          <w:rPr>
            <w:webHidden/>
            <w:rtl/>
          </w:rPr>
          <w:fldChar w:fldCharType="end"/>
        </w:r>
      </w:hyperlink>
    </w:p>
    <w:p w14:paraId="55EC0BB3" w14:textId="1D760EAE" w:rsidR="0091047A" w:rsidRDefault="0091047A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35188984" w:history="1">
        <w:r w:rsidRPr="00BF356F">
          <w:rPr>
            <w:rStyle w:val="Hyperlink"/>
            <w:rtl/>
          </w:rPr>
          <w:t>آزمایش ۷- تقویت کننده کلکتور مشترک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5B89BFA5" w14:textId="753DC264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5" w:history="1">
        <w:r w:rsidRPr="00BF356F">
          <w:rPr>
            <w:rStyle w:val="Hyperlink"/>
            <w:rtl/>
          </w:rPr>
          <w:t>۷-۱</w:t>
        </w:r>
        <w:r w:rsidRPr="00BF356F">
          <w:rPr>
            <w:rStyle w:val="Hyperlink"/>
          </w:rPr>
          <w:t>-</w:t>
        </w:r>
        <w:r w:rsidRPr="00BF356F">
          <w:rPr>
            <w:rStyle w:val="Hyperlink"/>
            <w:rtl/>
          </w:rPr>
          <w:t>الف</w:t>
        </w:r>
        <w:r w:rsidRPr="00BF356F">
          <w:rPr>
            <w:rStyle w:val="Hyperlink"/>
          </w:rPr>
          <w:t xml:space="preserve"> </w:t>
        </w:r>
        <m:oMath>
          <m:r>
            <w:rPr>
              <w:rStyle w:val="Hyperlink"/>
              <w:rFonts w:ascii="Cambria Math" w:hAnsi="Cambria Math"/>
            </w:rPr>
            <m:t>ICQ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VCEQ</m:t>
          </m:r>
        </m:oMath>
        <w:r w:rsidRPr="00BF356F">
          <w:rPr>
            <w:rStyle w:val="Hyperlink"/>
            <w:rtl/>
          </w:rPr>
          <w:t>را برای مدار زیر طوری محاسبه کنید که خروجی آن، ماکزیمم تغییرات ممکن را بتواند داشته باشد. برای این منظور از روابط آزمایش قبل استفاده کنید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4E8A132D" w14:textId="7F347388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6" w:history="1">
        <w:r w:rsidRPr="00BF356F">
          <w:rPr>
            <w:rStyle w:val="Hyperlink"/>
            <w:rtl/>
          </w:rPr>
          <w:t>۷-۱</w:t>
        </w:r>
        <w:r w:rsidRPr="00BF356F">
          <w:rPr>
            <w:rStyle w:val="Hyperlink"/>
          </w:rPr>
          <w:t>-</w:t>
        </w:r>
        <w:r w:rsidRPr="00BF356F">
          <w:rPr>
            <w:rStyle w:val="Hyperlink"/>
            <w:rtl/>
          </w:rPr>
          <w:t>ب</w:t>
        </w:r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 xml:space="preserve">پس از محاسبه ولتاژ و جریان نقطه کار از رابطه زیر برای محاسبه </w:t>
        </w:r>
        <m:oMath>
          <m:r>
            <w:rPr>
              <w:rStyle w:val="Hyperlink"/>
              <w:rFonts w:ascii="Cambria Math" w:hAnsi="Cambria Math"/>
            </w:rPr>
            <m:t>R1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>R2</m:t>
          </m:r>
        </m:oMath>
        <w:r w:rsidRPr="00BF356F">
          <w:rPr>
            <w:rStyle w:val="Hyperlink"/>
            <w:rtl/>
          </w:rPr>
          <w:t>استفاده کنید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220E9751" w14:textId="50EAD88E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7" w:history="1">
        <w:r w:rsidRPr="00BF356F">
          <w:rPr>
            <w:rStyle w:val="Hyperlink"/>
            <w:rtl/>
          </w:rPr>
          <w:t>۷-۱</w:t>
        </w:r>
        <w:r w:rsidRPr="00BF356F">
          <w:rPr>
            <w:rStyle w:val="Hyperlink"/>
          </w:rPr>
          <w:t>-</w:t>
        </w:r>
        <w:r w:rsidRPr="00BF356F">
          <w:rPr>
            <w:rStyle w:val="Hyperlink"/>
            <w:rtl/>
          </w:rPr>
          <w:t>ج</w:t>
        </w:r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 xml:space="preserve">با انتخاب دو مقاومت با نسبت </w:t>
        </w:r>
        <m:oMath>
          <m:r>
            <w:rPr>
              <w:rStyle w:val="Hyperlink"/>
              <w:rFonts w:ascii="Cambria Math" w:hAnsi="Cambria Math"/>
            </w:rPr>
            <m:t>R1=KR2</m:t>
          </m:r>
        </m:oMath>
        <w:r w:rsidRPr="00BF356F">
          <w:rPr>
            <w:rStyle w:val="Hyperlink"/>
            <w:rtl/>
          </w:rPr>
          <w:t xml:space="preserve">، مقادیر </w:t>
        </w:r>
        <m:oMath>
          <m:r>
            <w:rPr>
              <w:rStyle w:val="Hyperlink"/>
              <w:rFonts w:ascii="Cambria Math" w:hAnsi="Cambria Math"/>
            </w:rPr>
            <m:t xml:space="preserve"> R1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R2</m:t>
          </m:r>
        </m:oMath>
        <w:r w:rsidRPr="00BF356F">
          <w:rPr>
            <w:rStyle w:val="Hyperlink"/>
            <w:rtl/>
          </w:rPr>
          <w:t>تعیین می‌شوند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17</w:t>
        </w:r>
        <w:r>
          <w:rPr>
            <w:webHidden/>
            <w:rtl/>
          </w:rPr>
          <w:fldChar w:fldCharType="end"/>
        </w:r>
      </w:hyperlink>
    </w:p>
    <w:p w14:paraId="24CFBC78" w14:textId="17C66D79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8" w:history="1">
        <w:r w:rsidRPr="00BF356F">
          <w:rPr>
            <w:rStyle w:val="Hyperlink"/>
            <w:rtl/>
          </w:rPr>
          <w:t>۷-۲</w:t>
        </w:r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 xml:space="preserve">قسمتی از مدار فوق شامل ترانزیستور و مقاومت‌های </w:t>
        </w:r>
        <m:oMath>
          <m:r>
            <w:rPr>
              <w:rStyle w:val="Hyperlink"/>
              <w:rFonts w:ascii="Cambria Math" w:hAnsi="Cambria Math"/>
            </w:rPr>
            <m:t xml:space="preserve"> R1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 xml:space="preserve">R2 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RE</m:t>
          </m:r>
        </m:oMath>
        <w:r w:rsidRPr="00BF356F">
          <w:rPr>
            <w:rStyle w:val="Hyperlink"/>
            <w:rtl/>
          </w:rPr>
          <w:t xml:space="preserve">و تغذیه </w:t>
        </w:r>
        <m:oMath>
          <m:r>
            <w:rPr>
              <w:rStyle w:val="Hyperlink"/>
              <w:rFonts w:ascii="Cambria Math" w:hAnsi="Cambria Math"/>
            </w:rPr>
            <m:t xml:space="preserve"> 10V</m:t>
          </m:r>
        </m:oMath>
        <w:r w:rsidRPr="00BF356F">
          <w:rPr>
            <w:rStyle w:val="Hyperlink"/>
            <w:rtl/>
          </w:rPr>
          <w:t xml:space="preserve">را ببندید و مقادیر </w:t>
        </w:r>
        <m:oMath>
          <m:r>
            <w:rPr>
              <w:rStyle w:val="Hyperlink"/>
              <w:rFonts w:ascii="Cambria Math" w:hAnsi="Cambria Math"/>
            </w:rPr>
            <m:t xml:space="preserve"> ICQ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VCEQ</m:t>
          </m:r>
        </m:oMath>
        <w:r w:rsidRPr="00BF356F">
          <w:rPr>
            <w:rStyle w:val="Hyperlink"/>
            <w:rtl/>
          </w:rPr>
          <w:t>را اندازه بگیرید. آیا با مقدار محاسبه شده برابر است؟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17</w:t>
        </w:r>
        <w:r>
          <w:rPr>
            <w:webHidden/>
            <w:rtl/>
          </w:rPr>
          <w:fldChar w:fldCharType="end"/>
        </w:r>
      </w:hyperlink>
    </w:p>
    <w:p w14:paraId="507E0A5B" w14:textId="06C8B7C4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89" w:history="1">
        <w:r w:rsidRPr="00BF356F">
          <w:rPr>
            <w:rStyle w:val="Hyperlink"/>
            <w:rtl/>
          </w:rPr>
          <w:t>۷-۳</w:t>
        </w:r>
        <w:r w:rsidRPr="00BF356F">
          <w:rPr>
            <w:rStyle w:val="Hyperlink"/>
          </w:rPr>
          <w:t xml:space="preserve"> </w:t>
        </w:r>
        <w:r w:rsidRPr="00BF356F">
          <w:rPr>
            <w:rStyle w:val="Hyperlink"/>
            <w:rtl/>
          </w:rPr>
          <w:t xml:space="preserve">مقادیر </w:t>
        </w:r>
        <m:oMath>
          <m:r>
            <w:rPr>
              <w:rStyle w:val="Hyperlink"/>
              <w:rFonts w:ascii="Cambria Math" w:hAnsi="Cambria Math"/>
            </w:rPr>
            <m:t>VCEQ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>ICQ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>VBQ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>VEQ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>VBEQ</m:t>
          </m:r>
        </m:oMath>
        <w:r w:rsidRPr="00BF356F">
          <w:rPr>
            <w:rStyle w:val="Hyperlink"/>
            <w:rtl/>
          </w:rPr>
          <w:t>را بگیرید و بدست آورید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Toc235188989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17</w:t>
        </w:r>
        <w:r>
          <w:rPr>
            <w:webHidden/>
            <w:rtl/>
          </w:rPr>
          <w:fldChar w:fldCharType="end"/>
        </w:r>
      </w:hyperlink>
    </w:p>
    <w:p w14:paraId="0E6018D5" w14:textId="42E5485C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90" w:history="1">
        <w:r w:rsidRPr="00BF356F">
          <w:rPr>
            <w:rStyle w:val="Hyperlink"/>
            <w:rtl/>
          </w:rPr>
          <w:t>۷-۴</w:t>
        </w:r>
        <w:r w:rsidRPr="00BF356F">
          <w:rPr>
            <w:rStyle w:val="Hyperlink"/>
          </w:rPr>
          <w:t xml:space="preserve">- </w:t>
        </w:r>
        <w:r w:rsidRPr="00BF356F">
          <w:rPr>
            <w:rStyle w:val="Hyperlink"/>
            <w:rtl/>
          </w:rPr>
          <w:t xml:space="preserve">در اینحالت بقیه قسمتهای مدار را اضافه کنید و با انتخاب فرکانس </w:t>
        </w:r>
        <w:r w:rsidRPr="00BF356F">
          <w:rPr>
            <w:rStyle w:val="Hyperlink"/>
          </w:rPr>
          <w:t xml:space="preserve"> 1 KHz</w:t>
        </w:r>
        <w:r w:rsidRPr="00BF356F">
          <w:rPr>
            <w:rStyle w:val="Hyperlink"/>
            <w:rtl/>
          </w:rPr>
          <w:t xml:space="preserve">برای سیگنال ژنراتور، دامنه </w:t>
        </w:r>
        <m:oMath>
          <m:r>
            <w:rPr>
              <w:rStyle w:val="Hyperlink"/>
              <w:rFonts w:ascii="Cambria Math" w:hAnsi="Cambria Math"/>
            </w:rPr>
            <m:t xml:space="preserve"> Vs</m:t>
          </m:r>
        </m:oMath>
        <w:r w:rsidRPr="00BF356F">
          <w:rPr>
            <w:rStyle w:val="Hyperlink"/>
            <w:rtl/>
          </w:rPr>
          <w:t>را طوری تنظیم کنید که ماکزیمم خروجی بدون اعوجاج بدست آید. حداکثر ولتاژ خروجی بدون اعوجاج چقدر است؟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Toc235188990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18</w:t>
        </w:r>
        <w:r>
          <w:rPr>
            <w:webHidden/>
            <w:rtl/>
          </w:rPr>
          <w:fldChar w:fldCharType="end"/>
        </w:r>
      </w:hyperlink>
    </w:p>
    <w:p w14:paraId="17A559B4" w14:textId="6A5A8F92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91" w:history="1">
        <w:r w:rsidRPr="00BF356F">
          <w:rPr>
            <w:rStyle w:val="Hyperlink"/>
            <w:rtl/>
          </w:rPr>
          <w:t>۷-۵</w:t>
        </w:r>
        <w:r w:rsidRPr="00BF356F">
          <w:rPr>
            <w:rStyle w:val="Hyperlink"/>
          </w:rPr>
          <w:t xml:space="preserve">- </w:t>
        </w:r>
        <w:r w:rsidRPr="00BF356F">
          <w:rPr>
            <w:rStyle w:val="Hyperlink"/>
            <w:rtl/>
          </w:rPr>
          <w:t xml:space="preserve">شکل موج </w:t>
        </w:r>
        <m:oMath>
          <m:r>
            <w:rPr>
              <w:rStyle w:val="Hyperlink"/>
              <w:rFonts w:ascii="Cambria Math" w:hAnsi="Cambria Math"/>
            </w:rPr>
            <m:t>Vs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 xml:space="preserve"> Vi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Vo</m:t>
          </m:r>
        </m:oMath>
        <w:r w:rsidRPr="00BF356F">
          <w:rPr>
            <w:rStyle w:val="Hyperlink"/>
            <w:rtl/>
          </w:rPr>
          <w:t>را در زیر یکدیگر و با حفظ رابطه همزمانی رسم کنید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Toc235188991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18</w:t>
        </w:r>
        <w:r>
          <w:rPr>
            <w:webHidden/>
            <w:rtl/>
          </w:rPr>
          <w:fldChar w:fldCharType="end"/>
        </w:r>
      </w:hyperlink>
    </w:p>
    <w:p w14:paraId="3D6F1C51" w14:textId="323C9B8A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92" w:history="1">
        <w:r w:rsidRPr="00BF356F">
          <w:rPr>
            <w:rStyle w:val="Hyperlink"/>
            <w:rtl/>
          </w:rPr>
          <w:t>۷-۶</w:t>
        </w:r>
        <w:r w:rsidRPr="00BF356F">
          <w:rPr>
            <w:rStyle w:val="Hyperlink"/>
          </w:rPr>
          <w:t xml:space="preserve">- </w:t>
        </w:r>
        <w:r w:rsidRPr="00BF356F">
          <w:rPr>
            <w:rStyle w:val="Hyperlink"/>
            <w:rtl/>
          </w:rPr>
          <w:t xml:space="preserve">مقاومت ورودی </w:t>
        </w:r>
        <m:oMath>
          <m:r>
            <w:rPr>
              <w:rStyle w:val="Hyperlink"/>
              <w:rFonts w:ascii="Cambria Math" w:hAnsi="Cambria Math"/>
            </w:rPr>
            <m:t xml:space="preserve"> Ri</m:t>
          </m:r>
        </m:oMath>
        <w:r w:rsidRPr="00BF356F">
          <w:rPr>
            <w:rStyle w:val="Hyperlink"/>
            <w:rtl/>
          </w:rPr>
          <w:t xml:space="preserve">و مقاومت خروجی </w:t>
        </w:r>
        <m:oMath>
          <m:r>
            <w:rPr>
              <w:rStyle w:val="Hyperlink"/>
              <w:rFonts w:ascii="Cambria Math" w:hAnsi="Cambria Math"/>
            </w:rPr>
            <m:t xml:space="preserve"> Ro</m:t>
          </m:r>
        </m:oMath>
        <w:r w:rsidRPr="00BF356F">
          <w:rPr>
            <w:rStyle w:val="Hyperlink"/>
            <w:rtl/>
          </w:rPr>
          <w:t>را بدست آورید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Toc235188992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20</w:t>
        </w:r>
        <w:r>
          <w:rPr>
            <w:webHidden/>
            <w:rtl/>
          </w:rPr>
          <w:fldChar w:fldCharType="end"/>
        </w:r>
      </w:hyperlink>
    </w:p>
    <w:p w14:paraId="6A9E25AA" w14:textId="4621181C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93" w:history="1">
        <w:r w:rsidRPr="00BF356F">
          <w:rPr>
            <w:rStyle w:val="Hyperlink"/>
            <w:rtl/>
          </w:rPr>
          <w:t xml:space="preserve">۷-۷  </w:t>
        </w:r>
        <w:r w:rsidRPr="00BF356F">
          <w:rPr>
            <w:rStyle w:val="Hyperlink"/>
          </w:rPr>
          <w:t xml:space="preserve"> </w:t>
        </w:r>
        <m:oMath>
          <m:r>
            <w:rPr>
              <w:rStyle w:val="Hyperlink"/>
              <w:rFonts w:ascii="Cambria Math" w:hAnsi="Cambria Math"/>
            </w:rPr>
            <m:t>AV=VoVi</m:t>
          </m:r>
        </m:oMath>
        <w:r w:rsidRPr="00BF356F">
          <w:rPr>
            <w:rStyle w:val="Hyperlink"/>
            <w:rtl/>
          </w:rPr>
          <w:t xml:space="preserve">، </w:t>
        </w:r>
        <m:oMath>
          <m:r>
            <w:rPr>
              <w:rStyle w:val="Hyperlink"/>
              <w:rFonts w:ascii="Cambria Math" w:hAnsi="Cambria Math"/>
            </w:rPr>
            <m:t xml:space="preserve"> AVS=VoVs</m:t>
          </m:r>
        </m:oMath>
        <w:r w:rsidRPr="00BF356F">
          <w:rPr>
            <w:rStyle w:val="Hyperlink"/>
            <w:rtl/>
          </w:rPr>
          <w:t xml:space="preserve">و </w:t>
        </w:r>
        <m:oMath>
          <m:r>
            <w:rPr>
              <w:rStyle w:val="Hyperlink"/>
              <w:rFonts w:ascii="Cambria Math" w:hAnsi="Cambria Math"/>
            </w:rPr>
            <m:t xml:space="preserve"> AIS=IoIs</m:t>
          </m:r>
        </m:oMath>
        <w:r w:rsidRPr="00BF356F">
          <w:rPr>
            <w:rStyle w:val="Hyperlink"/>
            <w:rtl/>
          </w:rPr>
          <w:t>را محاسبه کنید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Toc235188993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21</w:t>
        </w:r>
        <w:r>
          <w:rPr>
            <w:webHidden/>
            <w:rtl/>
          </w:rPr>
          <w:fldChar w:fldCharType="end"/>
        </w:r>
      </w:hyperlink>
    </w:p>
    <w:p w14:paraId="5017ED95" w14:textId="609D6309" w:rsidR="0091047A" w:rsidRDefault="0091047A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35188994" w:history="1">
        <w:r w:rsidRPr="00BF356F">
          <w:rPr>
            <w:rStyle w:val="Hyperlink"/>
            <w:rtl/>
          </w:rPr>
          <w:t xml:space="preserve">۷-۸ با </w:t>
        </w:r>
        <m:oMath>
          <m:r>
            <w:rPr>
              <w:rStyle w:val="Hyperlink"/>
              <w:rFonts w:ascii="Cambria Math" w:hAnsi="Cambria Math"/>
            </w:rPr>
            <m:t>RL=</m:t>
          </m:r>
          <m:r>
            <m:rPr>
              <m:sty m:val="p"/>
            </m:rPr>
            <w:rPr>
              <w:rStyle w:val="Hyperlink"/>
              <w:rFonts w:ascii="Cambria Math" w:hAnsi="Cambria Math"/>
            </w:rPr>
            <m:t>∞</m:t>
          </m:r>
        </m:oMath>
        <w:r w:rsidRPr="00BF356F">
          <w:rPr>
            <w:rStyle w:val="Hyperlink"/>
            <w:rtl/>
          </w:rPr>
          <w:t xml:space="preserve">، مقدار </w:t>
        </w:r>
        <m:oMath>
          <m:r>
            <w:rPr>
              <w:rStyle w:val="Hyperlink"/>
              <w:rFonts w:ascii="Cambria Math" w:hAnsi="Cambria Math"/>
            </w:rPr>
            <m:t xml:space="preserve"> AV</m:t>
          </m:r>
        </m:oMath>
        <w:r w:rsidRPr="00BF356F">
          <w:rPr>
            <w:rStyle w:val="Hyperlink"/>
            <w:rtl/>
          </w:rPr>
          <w:t>را بدست آورید</w:t>
        </w:r>
        <w:r w:rsidRPr="00BF356F">
          <w:rPr>
            <w:rStyle w:val="Hyperlink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Toc235188994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21</w:t>
        </w:r>
        <w:r>
          <w:rPr>
            <w:webHidden/>
            <w:rtl/>
          </w:rPr>
          <w:fldChar w:fldCharType="end"/>
        </w:r>
      </w:hyperlink>
    </w:p>
    <w:p w14:paraId="268F8E50" w14:textId="41024C83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665F1B5E" w14:textId="4C820AB8" w:rsidR="00F851FD" w:rsidRDefault="00F851FD" w:rsidP="002C55E0">
      <w:pPr>
        <w:rPr>
          <w:rtl/>
          <w:lang w:bidi="fa-IR"/>
        </w:rPr>
      </w:pPr>
    </w:p>
    <w:p w14:paraId="5D093069" w14:textId="04F1D4EC" w:rsidR="004E52EF" w:rsidRDefault="004E52EF" w:rsidP="004E52EF">
      <w:pPr>
        <w:rPr>
          <w:rtl/>
          <w:lang w:bidi="fa-IR"/>
        </w:rPr>
      </w:pPr>
    </w:p>
    <w:p w14:paraId="73802A29" w14:textId="77777777" w:rsidR="00EC646F" w:rsidRDefault="00EC646F" w:rsidP="00EC646F">
      <w:pPr>
        <w:pStyle w:val="Notation"/>
        <w:rPr>
          <w:rtl/>
          <w:lang w:bidi="fa-IR"/>
        </w:rPr>
      </w:pPr>
    </w:p>
    <w:p w14:paraId="16DE50EC" w14:textId="77777777" w:rsidR="004E52EF" w:rsidRDefault="004E52EF" w:rsidP="004E52EF">
      <w:pPr>
        <w:rPr>
          <w:rtl/>
          <w:lang w:bidi="fa-IR"/>
        </w:rPr>
      </w:pPr>
    </w:p>
    <w:p w14:paraId="14024ACD" w14:textId="77777777" w:rsidR="00930254" w:rsidRDefault="00930254" w:rsidP="004E52EF">
      <w:pPr>
        <w:rPr>
          <w:lang w:bidi="fa-IR"/>
        </w:rPr>
      </w:pPr>
    </w:p>
    <w:p w14:paraId="0AE8F36B" w14:textId="77777777" w:rsidR="00E700C9" w:rsidRDefault="00E700C9" w:rsidP="004E52EF">
      <w:pPr>
        <w:rPr>
          <w:lang w:bidi="fa-IR"/>
        </w:rPr>
      </w:pPr>
    </w:p>
    <w:p w14:paraId="109B0C33" w14:textId="77777777" w:rsidR="00E700C9" w:rsidRDefault="00E700C9" w:rsidP="004E52EF">
      <w:pPr>
        <w:rPr>
          <w:lang w:bidi="fa-IR"/>
        </w:rPr>
      </w:pPr>
    </w:p>
    <w:p w14:paraId="6BC8DFA7" w14:textId="77777777" w:rsidR="00E700C9" w:rsidRDefault="00E700C9" w:rsidP="004E52EF">
      <w:pPr>
        <w:rPr>
          <w:lang w:bidi="fa-IR"/>
        </w:rPr>
      </w:pPr>
    </w:p>
    <w:p w14:paraId="6B36C204" w14:textId="77777777" w:rsidR="00E700C9" w:rsidRDefault="00E700C9" w:rsidP="004E52EF">
      <w:pPr>
        <w:rPr>
          <w:lang w:bidi="fa-IR"/>
        </w:rPr>
      </w:pPr>
    </w:p>
    <w:p w14:paraId="497B6E71" w14:textId="77777777" w:rsidR="00E700C9" w:rsidRDefault="00E700C9" w:rsidP="004E52EF">
      <w:pPr>
        <w:rPr>
          <w:lang w:bidi="fa-IR"/>
        </w:rPr>
      </w:pPr>
    </w:p>
    <w:p w14:paraId="43D02E03" w14:textId="77777777" w:rsidR="00E700C9" w:rsidRDefault="00E700C9" w:rsidP="004E52EF">
      <w:pPr>
        <w:rPr>
          <w:lang w:bidi="fa-IR"/>
        </w:rPr>
      </w:pPr>
    </w:p>
    <w:p w14:paraId="281F3402" w14:textId="77777777" w:rsidR="00E700C9" w:rsidRDefault="00E700C9" w:rsidP="004E52EF">
      <w:pPr>
        <w:rPr>
          <w:lang w:bidi="fa-IR"/>
        </w:rPr>
      </w:pPr>
    </w:p>
    <w:p w14:paraId="374EDB69" w14:textId="77777777" w:rsidR="00E700C9" w:rsidRDefault="00E700C9" w:rsidP="004E52EF">
      <w:pPr>
        <w:rPr>
          <w:lang w:bidi="fa-IR"/>
        </w:rPr>
      </w:pPr>
    </w:p>
    <w:p w14:paraId="3B5D13F4" w14:textId="77777777" w:rsidR="00E700C9" w:rsidRDefault="00E700C9" w:rsidP="004E52EF">
      <w:pPr>
        <w:rPr>
          <w:lang w:bidi="fa-IR"/>
        </w:rPr>
      </w:pPr>
    </w:p>
    <w:p w14:paraId="515CD3B1" w14:textId="77777777" w:rsidR="00E700C9" w:rsidRDefault="00E700C9" w:rsidP="004E52EF">
      <w:pPr>
        <w:rPr>
          <w:lang w:bidi="fa-IR"/>
        </w:rPr>
      </w:pPr>
    </w:p>
    <w:p w14:paraId="28BE70F0" w14:textId="77777777" w:rsidR="00E700C9" w:rsidRDefault="00E700C9" w:rsidP="004E52EF">
      <w:pPr>
        <w:rPr>
          <w:lang w:bidi="fa-IR"/>
        </w:rPr>
      </w:pPr>
    </w:p>
    <w:p w14:paraId="612839A9" w14:textId="77777777" w:rsidR="00E700C9" w:rsidRDefault="00E700C9" w:rsidP="004E52EF">
      <w:pPr>
        <w:rPr>
          <w:lang w:bidi="fa-IR"/>
        </w:rPr>
      </w:pPr>
    </w:p>
    <w:p w14:paraId="2850FB2C" w14:textId="77777777" w:rsidR="00E700C9" w:rsidRDefault="00E700C9" w:rsidP="004E52EF">
      <w:pPr>
        <w:rPr>
          <w:lang w:bidi="fa-IR"/>
        </w:rPr>
      </w:pPr>
    </w:p>
    <w:p w14:paraId="0734AF5E" w14:textId="77777777" w:rsidR="00E700C9" w:rsidRDefault="00E700C9" w:rsidP="004E52EF">
      <w:pPr>
        <w:rPr>
          <w:lang w:bidi="fa-IR"/>
        </w:rPr>
      </w:pPr>
    </w:p>
    <w:p w14:paraId="0AF30710" w14:textId="77777777" w:rsidR="00E700C9" w:rsidRDefault="00E700C9" w:rsidP="004E52EF">
      <w:pPr>
        <w:rPr>
          <w:lang w:bidi="fa-IR"/>
        </w:rPr>
      </w:pPr>
    </w:p>
    <w:p w14:paraId="695712CC" w14:textId="77777777" w:rsidR="00E700C9" w:rsidRDefault="00E700C9" w:rsidP="004E52EF">
      <w:pPr>
        <w:rPr>
          <w:lang w:bidi="fa-IR"/>
        </w:rPr>
      </w:pPr>
    </w:p>
    <w:p w14:paraId="5A2C5E2B" w14:textId="77777777" w:rsidR="00E700C9" w:rsidRDefault="00E700C9" w:rsidP="004E52EF">
      <w:pPr>
        <w:rPr>
          <w:lang w:bidi="fa-IR"/>
        </w:rPr>
      </w:pPr>
    </w:p>
    <w:p w14:paraId="00EB719C" w14:textId="77777777" w:rsidR="00E700C9" w:rsidRDefault="00E700C9" w:rsidP="004E52EF">
      <w:pPr>
        <w:rPr>
          <w:lang w:bidi="fa-IR"/>
        </w:rPr>
      </w:pPr>
    </w:p>
    <w:p w14:paraId="2B380E72" w14:textId="77777777" w:rsidR="00E700C9" w:rsidRDefault="00E700C9" w:rsidP="004E52EF">
      <w:pPr>
        <w:rPr>
          <w:lang w:bidi="fa-IR"/>
        </w:rPr>
      </w:pPr>
    </w:p>
    <w:p w14:paraId="292587A9" w14:textId="77777777" w:rsidR="00E700C9" w:rsidRDefault="00E700C9" w:rsidP="004E52EF">
      <w:pPr>
        <w:rPr>
          <w:lang w:bidi="fa-IR"/>
        </w:rPr>
      </w:pPr>
    </w:p>
    <w:p w14:paraId="10B20F68" w14:textId="77777777" w:rsidR="00E700C9" w:rsidRDefault="00E700C9" w:rsidP="004E52EF">
      <w:pPr>
        <w:rPr>
          <w:lang w:bidi="fa-IR"/>
        </w:rPr>
      </w:pPr>
    </w:p>
    <w:p w14:paraId="69D3221B" w14:textId="77777777" w:rsidR="00E700C9" w:rsidRDefault="00E700C9" w:rsidP="004E52EF">
      <w:pPr>
        <w:rPr>
          <w:rtl/>
          <w:lang w:bidi="fa-IR"/>
        </w:rPr>
        <w:sectPr w:rsidR="00E700C9" w:rsidSect="008A502C">
          <w:footerReference w:type="default" r:id="rId9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 w:start="1"/>
          <w:cols w:space="720"/>
          <w:bidi/>
          <w:rtlGutter/>
          <w:docGrid w:linePitch="360"/>
        </w:sectPr>
      </w:pPr>
    </w:p>
    <w:p w14:paraId="6DADD9AD" w14:textId="74159D8D" w:rsidR="00E700C9" w:rsidRDefault="00B400E9" w:rsidP="00E700C9">
      <w:pPr>
        <w:pStyle w:val="Heading1"/>
        <w:numPr>
          <w:ilvl w:val="0"/>
          <w:numId w:val="0"/>
        </w:numPr>
        <w:rPr>
          <w:rtl/>
        </w:rPr>
      </w:pPr>
      <w:bookmarkStart w:id="0" w:name="_Toc168401250"/>
      <w:bookmarkStart w:id="1" w:name="_Toc168401694"/>
      <w:bookmarkStart w:id="2" w:name="_Toc168401942"/>
      <w:bookmarkStart w:id="3" w:name="_Toc168402102"/>
      <w:bookmarkStart w:id="4" w:name="_Toc168402172"/>
      <w:bookmarkStart w:id="5" w:name="_Toc168402241"/>
      <w:bookmarkStart w:id="6" w:name="_Toc168402370"/>
      <w:bookmarkStart w:id="7" w:name="_Toc168402428"/>
      <w:bookmarkStart w:id="8" w:name="_Toc168403082"/>
      <w:bookmarkStart w:id="9" w:name="_Toc168461300"/>
      <w:bookmarkStart w:id="10" w:name="_Toc168464937"/>
      <w:bookmarkStart w:id="11" w:name="_Toc168472174"/>
      <w:bookmarkStart w:id="12" w:name="_Toc168472226"/>
      <w:bookmarkStart w:id="13" w:name="_Toc168472378"/>
      <w:bookmarkStart w:id="14" w:name="_Toc168472420"/>
      <w:bookmarkStart w:id="15" w:name="_Toc168495428"/>
      <w:bookmarkStart w:id="16" w:name="_Toc168495585"/>
      <w:bookmarkStart w:id="17" w:name="_Toc168495649"/>
      <w:bookmarkStart w:id="18" w:name="_Toc23518897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cs="B Nazanin"/>
          <w:rtl/>
        </w:rPr>
        <w:lastRenderedPageBreak/>
        <w:t>آزما</w:t>
      </w:r>
      <w:r>
        <w:rPr>
          <w:rFonts w:cs="B Nazanin" w:hint="cs"/>
          <w:rtl/>
        </w:rPr>
        <w:t>ی</w:t>
      </w:r>
      <w:r>
        <w:rPr>
          <w:rFonts w:cs="B Nazanin" w:hint="eastAsia"/>
          <w:rtl/>
        </w:rPr>
        <w:t>ش</w:t>
      </w:r>
      <w:r>
        <w:rPr>
          <w:rFonts w:cs="B Nazanin"/>
          <w:rtl/>
        </w:rPr>
        <w:t xml:space="preserve"> </w:t>
      </w:r>
      <w:r w:rsidR="001904E1">
        <w:rPr>
          <w:rFonts w:hint="cs"/>
          <w:rtl/>
          <w:lang w:bidi="fa-IR"/>
        </w:rPr>
        <w:t>۶</w:t>
      </w:r>
      <w:r w:rsidR="00E700C9">
        <w:rPr>
          <w:rFonts w:hint="cs"/>
          <w:rtl/>
        </w:rPr>
        <w:t>-</w:t>
      </w:r>
      <w:r w:rsidRPr="00B400E9">
        <w:rPr>
          <w:rtl/>
        </w:rPr>
        <w:t xml:space="preserve"> تقویت کننده امیتر مشترک</w:t>
      </w:r>
      <w:bookmarkEnd w:id="18"/>
    </w:p>
    <w:p w14:paraId="0FB1AFFA" w14:textId="67BC4F3B" w:rsidR="00EC76CC" w:rsidRPr="00EC76CC" w:rsidRDefault="002878A5" w:rsidP="002878A5">
      <w:pPr>
        <w:pStyle w:val="Heading2"/>
        <w:numPr>
          <w:ilvl w:val="0"/>
          <w:numId w:val="0"/>
        </w:numPr>
        <w:ind w:left="90"/>
        <w:rPr>
          <w:rtl/>
        </w:rPr>
      </w:pPr>
      <w:bookmarkStart w:id="19" w:name="_Toc235188976"/>
      <w:r>
        <w:rPr>
          <w:rFonts w:hint="cs"/>
          <w:rtl/>
          <w:lang w:bidi="fa-IR"/>
        </w:rPr>
        <w:t>۱</w:t>
      </w:r>
      <w:r w:rsidR="00B400E9">
        <w:rPr>
          <w:rtl/>
        </w:rPr>
        <w:t>-</w:t>
      </w:r>
      <w:r w:rsidR="001904E1">
        <w:rPr>
          <w:rFonts w:hint="cs"/>
          <w:rtl/>
          <w:lang w:bidi="fa-IR"/>
        </w:rPr>
        <w:t>۶</w:t>
      </w:r>
      <w:r w:rsidR="00B400E9">
        <w:rPr>
          <w:rtl/>
        </w:rPr>
        <w:t xml:space="preserve">- الف-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="00B400E9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rtl/>
          </w:rPr>
          <m:t>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="00B400E9">
        <w:rPr>
          <w:rtl/>
        </w:rPr>
        <w:t xml:space="preserve"> را براى مدار زير طورى محاسبه كنيد كه خروجى آن، ماكزيمم تغييرات</w:t>
      </w:r>
      <w:r>
        <w:rPr>
          <w:rFonts w:hint="cs"/>
          <w:rtl/>
        </w:rPr>
        <w:t xml:space="preserve"> </w:t>
      </w:r>
      <w:r w:rsidR="00B400E9">
        <w:rPr>
          <w:rFonts w:hint="eastAsia"/>
          <w:rtl/>
        </w:rPr>
        <w:t>ممکن</w:t>
      </w:r>
      <w:r w:rsidR="00B400E9">
        <w:rPr>
          <w:rtl/>
        </w:rPr>
        <w:t xml:space="preserve"> را بتواند داشته باشد. برا</w:t>
      </w:r>
      <w:r w:rsidR="00B400E9">
        <w:rPr>
          <w:rFonts w:hint="cs"/>
          <w:rtl/>
        </w:rPr>
        <w:t>ی</w:t>
      </w:r>
      <w:r w:rsidR="00B400E9">
        <w:rPr>
          <w:rtl/>
        </w:rPr>
        <w:t xml:space="preserve"> ا</w:t>
      </w:r>
      <w:r w:rsidR="00B400E9">
        <w:rPr>
          <w:rFonts w:hint="cs"/>
          <w:rtl/>
        </w:rPr>
        <w:t>ی</w:t>
      </w:r>
      <w:r w:rsidR="00B400E9">
        <w:rPr>
          <w:rFonts w:hint="eastAsia"/>
          <w:rtl/>
        </w:rPr>
        <w:t>ن</w:t>
      </w:r>
      <w:r w:rsidR="00B400E9">
        <w:rPr>
          <w:rtl/>
        </w:rPr>
        <w:t xml:space="preserve"> منظور از روابط ز</w:t>
      </w:r>
      <w:r w:rsidR="00B400E9">
        <w:rPr>
          <w:rFonts w:hint="cs"/>
          <w:rtl/>
        </w:rPr>
        <w:t>ی</w:t>
      </w:r>
      <w:r w:rsidR="00B400E9">
        <w:rPr>
          <w:rFonts w:hint="eastAsia"/>
          <w:rtl/>
        </w:rPr>
        <w:t>ر</w:t>
      </w:r>
      <w:r w:rsidR="00B400E9">
        <w:rPr>
          <w:rtl/>
        </w:rPr>
        <w:t xml:space="preserve"> استفاده كن</w:t>
      </w:r>
      <w:r w:rsidR="00B400E9">
        <w:rPr>
          <w:rFonts w:hint="cs"/>
          <w:rtl/>
        </w:rPr>
        <w:t>ی</w:t>
      </w:r>
      <w:r w:rsidR="00B400E9">
        <w:rPr>
          <w:rFonts w:hint="eastAsia"/>
          <w:rtl/>
        </w:rPr>
        <w:t>د</w:t>
      </w:r>
      <w:r w:rsidR="00B400E9">
        <w:rPr>
          <w:rtl/>
        </w:rPr>
        <w:t>.</w:t>
      </w:r>
      <w:bookmarkEnd w:id="19"/>
    </w:p>
    <w:p w14:paraId="2114703E" w14:textId="77777777" w:rsidR="00E700C9" w:rsidRDefault="00E700C9" w:rsidP="00E700C9">
      <w:pPr>
        <w:rPr>
          <w:rtl/>
        </w:rPr>
      </w:pPr>
    </w:p>
    <w:p w14:paraId="0F7BE372" w14:textId="04111E61" w:rsidR="00490D76" w:rsidRDefault="00B400E9" w:rsidP="00386A49">
      <w:pPr>
        <w:rPr>
          <w:lang w:bidi="fa-IR"/>
        </w:rPr>
      </w:pPr>
      <w:r w:rsidRPr="00B400E9">
        <w:rPr>
          <w:rtl/>
        </w:rPr>
        <w:t>در رابطه فوق</w:t>
      </w:r>
      <w:r w:rsidRPr="00B400E9">
        <w:rPr>
          <w:noProof/>
          <w:rtl/>
        </w:rPr>
        <w:drawing>
          <wp:anchor distT="0" distB="0" distL="114300" distR="114300" simplePos="0" relativeHeight="251658240" behindDoc="0" locked="0" layoutInCell="1" allowOverlap="0" wp14:anchorId="554D3356" wp14:editId="51C06C2D">
            <wp:simplePos x="-628650" y="2905125"/>
            <wp:positionH relativeFrom="column">
              <wp:align>center</wp:align>
            </wp:positionH>
            <wp:positionV relativeFrom="paragraph">
              <wp:posOffset>0</wp:posOffset>
            </wp:positionV>
            <wp:extent cx="7104888" cy="804672"/>
            <wp:effectExtent l="0" t="0" r="1270" b="0"/>
            <wp:wrapSquare wrapText="bothSides"/>
            <wp:docPr id="16799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61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R</m:t>
            </m:r>
          </m:e>
          <m:sub>
            <m:r>
              <w:rPr>
                <w:rFonts w:ascii="Cambria Math" w:hAnsi="Cambria Math"/>
                <w:lang w:bidi="fa-IR"/>
              </w:rPr>
              <m:t>dc</m:t>
            </m:r>
          </m:sub>
        </m:sSub>
        <m:r>
          <w:rPr>
            <w:rFonts w:ascii="Cambria Math" w:hAnsi="Cambria Math"/>
            <w:lang w:bidi="fa-IR"/>
          </w:rPr>
          <m:t xml:space="preserve"> </m:t>
        </m:r>
        <m:r>
          <w:rPr>
            <w:rFonts w:ascii="Cambria Math" w:hAnsi="Cambria Math" w:hint="cs"/>
            <w:rtl/>
            <w:lang w:bidi="fa-IR"/>
          </w:rPr>
          <m:t>و</m:t>
        </m:r>
        <m:r>
          <w:rPr>
            <w:rFonts w:ascii="Cambria Math" w:hAnsi="Cambria Math"/>
            <w:lang w:bidi="fa-I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R</m:t>
            </m:r>
          </m:e>
          <m:sub>
            <m:r>
              <w:rPr>
                <w:rFonts w:ascii="Cambria Math" w:hAnsi="Cambria Math"/>
                <w:lang w:bidi="fa-IR"/>
              </w:rPr>
              <m:t>ac</m:t>
            </m:r>
          </m:sub>
        </m:sSub>
        <m:r>
          <w:rPr>
            <w:rFonts w:ascii="Cambria Math" w:hAnsi="Cambria Math"/>
            <w:lang w:bidi="fa-IR"/>
          </w:rPr>
          <m:t xml:space="preserve"> </m:t>
        </m:r>
      </m:oMath>
      <w:r>
        <w:rPr>
          <w:rFonts w:hint="cs"/>
          <w:rtl/>
          <w:lang w:bidi="fa-IR"/>
        </w:rPr>
        <w:t xml:space="preserve"> به ترتیب مقاومت های موجود در حلقه خروجی درحالت </w:t>
      </w:r>
      <w:r>
        <w:rPr>
          <w:lang w:bidi="fa-IR"/>
        </w:rPr>
        <w:t>ac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dc</w:t>
      </w:r>
      <w:r>
        <w:rPr>
          <w:rFonts w:hint="cs"/>
          <w:rtl/>
          <w:lang w:bidi="fa-IR"/>
        </w:rPr>
        <w:t xml:space="preserve"> میباشند.</w:t>
      </w:r>
    </w:p>
    <w:p w14:paraId="42C6D171" w14:textId="77777777" w:rsidR="00386A49" w:rsidRDefault="00386A49" w:rsidP="00386A49">
      <w:pPr>
        <w:rPr>
          <w:lang w:bidi="fa-IR"/>
        </w:rPr>
      </w:pPr>
    </w:p>
    <w:p w14:paraId="085C6361" w14:textId="77777777" w:rsidR="00386A49" w:rsidRDefault="00386A49" w:rsidP="00386A49">
      <w:pPr>
        <w:rPr>
          <w:lang w:bidi="fa-IR"/>
        </w:rPr>
      </w:pPr>
    </w:p>
    <w:p w14:paraId="233F3204" w14:textId="77777777" w:rsidR="00386A49" w:rsidRDefault="00386A49" w:rsidP="00386A49">
      <w:pPr>
        <w:rPr>
          <w:lang w:bidi="fa-IR"/>
        </w:rPr>
      </w:pPr>
    </w:p>
    <w:p w14:paraId="0B599430" w14:textId="77777777" w:rsidR="00386A49" w:rsidRDefault="00386A49" w:rsidP="00386A49">
      <w:pPr>
        <w:rPr>
          <w:lang w:bidi="fa-IR"/>
        </w:rPr>
      </w:pPr>
    </w:p>
    <w:p w14:paraId="53CB6EA3" w14:textId="77777777" w:rsidR="00386A49" w:rsidRPr="00386A49" w:rsidRDefault="00386A49" w:rsidP="00386A49">
      <w:pPr>
        <w:rPr>
          <w:lang w:bidi="fa-IR"/>
        </w:rPr>
      </w:pPr>
      <w:r w:rsidRPr="00386A49">
        <w:rPr>
          <w:rtl/>
        </w:rPr>
        <w:t>محاسبه مقاومت‌های</w:t>
      </w:r>
      <w:r w:rsidRPr="00386A49">
        <w:rPr>
          <w:lang w:bidi="fa-IR"/>
        </w:rPr>
        <w:t xml:space="preserve"> DC </w:t>
      </w:r>
      <w:r w:rsidRPr="00386A49">
        <w:rPr>
          <w:rtl/>
        </w:rPr>
        <w:t>و</w:t>
      </w:r>
      <w:r w:rsidRPr="00386A49">
        <w:rPr>
          <w:lang w:bidi="fa-IR"/>
        </w:rPr>
        <w:t xml:space="preserve"> AC</w:t>
      </w:r>
    </w:p>
    <w:p w14:paraId="3E605628" w14:textId="6287E2CC" w:rsidR="00386A49" w:rsidRPr="00386A49" w:rsidRDefault="00000000" w:rsidP="00386A49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dc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E</m:t>
              </m:r>
            </m:sub>
          </m:sSub>
          <m:r>
            <w:rPr>
              <w:rFonts w:ascii="Cambria Math" w:hAnsi="Cambria Math"/>
              <w:lang w:bidi="fa-IR"/>
            </w:rPr>
            <m:t>=1000+100=1100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Ω</m:t>
          </m:r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ac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∥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L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1000×2200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1000+2200</m:t>
              </m:r>
            </m:den>
          </m:f>
          <m:r>
            <w:rPr>
              <w:rFonts w:ascii="Cambria Math" w:hAnsi="Cambria Math"/>
              <w:lang w:bidi="fa-IR"/>
            </w:rPr>
            <m:t>=687.5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Ω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0D60870" w14:textId="778570A3" w:rsidR="00386A49" w:rsidRPr="00386A49" w:rsidRDefault="00386A49" w:rsidP="00386A49">
      <w:pPr>
        <w:rPr>
          <w:lang w:bidi="fa-IR"/>
        </w:rPr>
      </w:pPr>
      <w:r w:rsidRPr="00386A49">
        <w:rPr>
          <w:rtl/>
        </w:rPr>
        <w:t>محاسبه جریان و ولتاژ نقطه کار</w:t>
      </w:r>
    </w:p>
    <w:p w14:paraId="4DC57499" w14:textId="06465A6C" w:rsidR="00490D76" w:rsidRDefault="00000000" w:rsidP="00386A49">
      <w:pPr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I</m:t>
              </m:r>
            </m:e>
            <m:sub>
              <m:r>
                <w:rPr>
                  <w:rFonts w:ascii="Cambria Math" w:hAnsi="Cambria Math"/>
                  <w:lang w:bidi="fa-IR"/>
                </w:rPr>
                <m:t>CQ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CE</m:t>
                  </m:r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sat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ac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10-0.2</m:t>
              </m:r>
            </m:num>
            <m:den>
              <m:r>
                <w:rPr>
                  <w:rFonts w:ascii="Cambria Math" w:hAnsi="Cambria Math"/>
                  <w:lang w:bidi="fa-IR"/>
                </w:rPr>
                <m:t>1100+687.5</m:t>
              </m:r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9.8</m:t>
              </m:r>
            </m:num>
            <m:den>
              <m:r>
                <w:rPr>
                  <w:rFonts w:ascii="Cambria Math" w:hAnsi="Cambria Math"/>
                  <w:lang w:bidi="fa-IR"/>
                </w:rPr>
                <m:t>1787.5</m:t>
              </m:r>
            </m:den>
          </m:f>
          <m:r>
            <w:rPr>
              <w:rFonts w:ascii="Cambria Math" w:hAnsi="Cambria Math"/>
              <w:lang w:bidi="fa-IR"/>
            </w:rPr>
            <m:t>=5.48mA</m:t>
          </m:r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CEQ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ac</m:t>
              </m:r>
            </m:sub>
          </m:sSub>
          <m:r>
            <w:rPr>
              <w:rFonts w:ascii="Cambria Math" w:hAnsi="Cambria Math"/>
              <w:lang w:bidi="fa-IR"/>
            </w:rPr>
            <m:t>×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I</m:t>
              </m:r>
            </m:e>
            <m:sub>
              <m:r>
                <w:rPr>
                  <w:rFonts w:ascii="Cambria Math" w:hAnsi="Cambria Math"/>
                  <w:lang w:bidi="fa-IR"/>
                </w:rPr>
                <m:t>CQ</m:t>
              </m:r>
            </m:sub>
          </m:sSub>
          <m:r>
            <w:rPr>
              <w:rFonts w:ascii="Cambria Math" w:hAnsi="Cambria Math"/>
              <w:lang w:bidi="fa-IR"/>
            </w:rPr>
            <m:t>=687.5×5.48mA=3.77V</m:t>
          </m:r>
        </m:oMath>
      </m:oMathPara>
    </w:p>
    <w:p w14:paraId="76AF8F77" w14:textId="588FF012" w:rsidR="00B400E9" w:rsidRDefault="00B400E9" w:rsidP="00B400E9">
      <w:pPr>
        <w:rPr>
          <w:rtl/>
        </w:rPr>
      </w:pPr>
      <w:r w:rsidRPr="00B400E9">
        <w:rPr>
          <w:noProof/>
          <w:rtl/>
        </w:rPr>
        <w:lastRenderedPageBreak/>
        <w:drawing>
          <wp:inline distT="0" distB="0" distL="0" distR="0" wp14:anchorId="24F9D029" wp14:editId="5349961B">
            <wp:extent cx="5579745" cy="4208780"/>
            <wp:effectExtent l="0" t="0" r="1905" b="1270"/>
            <wp:docPr id="9950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D39" w14:textId="4FBD7557" w:rsidR="00B400E9" w:rsidRDefault="00B400E9" w:rsidP="002878A5">
      <w:pPr>
        <w:pStyle w:val="Heading2"/>
        <w:numPr>
          <w:ilvl w:val="0"/>
          <w:numId w:val="0"/>
        </w:numPr>
        <w:ind w:left="90"/>
        <w:rPr>
          <w:rtl/>
        </w:rPr>
      </w:pPr>
      <w:bookmarkStart w:id="20" w:name="_Toc235188977"/>
      <w:r>
        <w:rPr>
          <w:rtl/>
        </w:rPr>
        <w:t>١-</w:t>
      </w:r>
      <w:r>
        <w:rPr>
          <w:rtl/>
          <w:lang w:bidi="fa-IR"/>
        </w:rPr>
        <w:t>۶-</w:t>
      </w:r>
      <w:r>
        <w:rPr>
          <w:rtl/>
        </w:rPr>
        <w:t>ب- پس از محاسبه جريان و</w:t>
      </w:r>
      <w:r>
        <w:rPr>
          <w:rFonts w:hint="cs"/>
          <w:rtl/>
        </w:rPr>
        <w:t xml:space="preserve"> </w:t>
      </w:r>
      <w:r>
        <w:rPr>
          <w:rtl/>
        </w:rPr>
        <w:t>ولتاز نقطه كار</w:t>
      </w:r>
      <w:r>
        <w:rPr>
          <w:rFonts w:hint="cs"/>
          <w:rtl/>
        </w:rPr>
        <w:t xml:space="preserve"> </w:t>
      </w:r>
      <w:r>
        <w:rPr>
          <w:rtl/>
        </w:rPr>
        <w:t xml:space="preserve">از روابط زير براى محاسبه </w:t>
      </w:r>
      <w:r>
        <w:t>R1</w:t>
      </w:r>
      <w:r>
        <w:rPr>
          <w:rtl/>
        </w:rPr>
        <w:t xml:space="preserve"> و</w:t>
      </w:r>
      <w:r>
        <w:t>R2</w:t>
      </w:r>
      <w:r>
        <w:rPr>
          <w:rtl/>
        </w:rPr>
        <w:t xml:space="preserve"> استفاده كن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bookmarkEnd w:id="20"/>
    </w:p>
    <w:p w14:paraId="64815849" w14:textId="324B7634" w:rsidR="00B400E9" w:rsidRDefault="00B400E9" w:rsidP="00B400E9">
      <w:pPr>
        <w:rPr>
          <w:rtl/>
        </w:rPr>
      </w:pPr>
      <w:r w:rsidRPr="00B400E9"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2DA9111E" wp14:editId="73D7DE34">
            <wp:simplePos x="0" y="0"/>
            <wp:positionH relativeFrom="column">
              <wp:posOffset>4445</wp:posOffset>
            </wp:positionH>
            <wp:positionV relativeFrom="paragraph">
              <wp:posOffset>299719</wp:posOffset>
            </wp:positionV>
            <wp:extent cx="2517384" cy="1381125"/>
            <wp:effectExtent l="0" t="0" r="0" b="0"/>
            <wp:wrapTopAndBottom/>
            <wp:docPr id="15273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481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" r="2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384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>(روابط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است و روش دقيقتر استفاده از معادل تونن از ديد بيس ترانز</w:t>
      </w:r>
      <w:r>
        <w:rPr>
          <w:rFonts w:hint="cs"/>
          <w:rtl/>
        </w:rPr>
        <w:t>ی</w:t>
      </w:r>
      <w:r>
        <w:rPr>
          <w:rFonts w:hint="eastAsia"/>
          <w:rtl/>
        </w:rPr>
        <w:t>ستور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باشد</w:t>
      </w:r>
      <w:r>
        <w:rPr>
          <w:rtl/>
        </w:rPr>
        <w:t>)</w:t>
      </w:r>
    </w:p>
    <w:p w14:paraId="7E3422C3" w14:textId="4E5FF6A9" w:rsidR="00B400E9" w:rsidRDefault="001904E1" w:rsidP="00B400E9">
      <w:pPr>
        <w:rPr>
          <w:rtl/>
        </w:rPr>
      </w:pPr>
      <w:r w:rsidRPr="001904E1">
        <w:rPr>
          <w:rtl/>
        </w:rPr>
        <w:t>با حل دستگاه دو مجهولی فوق رابطه</w:t>
      </w:r>
      <w:r>
        <w:rPr>
          <w:rFonts w:hint="cs"/>
          <w:rtl/>
        </w:rPr>
        <w:t xml:space="preserve"> </w:t>
      </w:r>
      <w:r w:rsidRPr="001904E1">
        <w:rPr>
          <w:rtl/>
        </w:rPr>
        <w:t xml:space="preserve">اى بصورت </w:t>
      </w:r>
      <w:r w:rsidRPr="001904E1">
        <w:t>R1 = KR2</w:t>
      </w:r>
      <w:r w:rsidRPr="001904E1">
        <w:rPr>
          <w:rtl/>
        </w:rPr>
        <w:t xml:space="preserve"> بدست مى آيد. مقدار </w:t>
      </w:r>
      <w:r w:rsidRPr="001904E1">
        <w:t>K</w:t>
      </w:r>
      <w:r w:rsidRPr="001904E1">
        <w:rPr>
          <w:rtl/>
        </w:rPr>
        <w:t xml:space="preserve"> چقدر است؟</w:t>
      </w:r>
    </w:p>
    <w:p w14:paraId="0FBF1188" w14:textId="38A051F9" w:rsidR="00386A49" w:rsidRPr="00386A49" w:rsidRDefault="00000000" w:rsidP="00386A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=0.6+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100×5.48mA</m:t>
              </m:r>
            </m:e>
          </m:d>
          <m:r>
            <w:rPr>
              <w:rFonts w:ascii="Cambria Math" w:hAnsi="Cambria Math"/>
            </w:rPr>
            <m:t>=0.6+0.548=1.148V</m:t>
          </m:r>
          <m:r>
            <m:rPr>
              <m:sty m:val="p"/>
            </m:rPr>
            <w:br/>
          </m:r>
        </m:oMath>
      </m:oMathPara>
    </w:p>
    <w:p w14:paraId="30104CAC" w14:textId="77777777" w:rsidR="00386A49" w:rsidRPr="00386A49" w:rsidRDefault="00386A49" w:rsidP="00386A49">
      <w:r w:rsidRPr="00386A49">
        <w:rPr>
          <w:rtl/>
        </w:rPr>
        <w:t>از رابطه تقسیم ولتاژ داریم</w:t>
      </w:r>
      <w:r w:rsidRPr="00386A49">
        <w:t>:</w:t>
      </w:r>
    </w:p>
    <w:p w14:paraId="7C5A3A26" w14:textId="17726EDD" w:rsidR="00386A49" w:rsidRPr="00386A49" w:rsidRDefault="00000000" w:rsidP="00386A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C75B193" w14:textId="77777777" w:rsidR="00386A49" w:rsidRPr="00386A49" w:rsidRDefault="00386A49" w:rsidP="00386A49">
      <w:r w:rsidRPr="00386A49">
        <w:rPr>
          <w:rtl/>
        </w:rPr>
        <w:t>بنابراین</w:t>
      </w:r>
    </w:p>
    <w:p w14:paraId="3A2A324A" w14:textId="1785B4BA" w:rsidR="00386A49" w:rsidRPr="00386A49" w:rsidRDefault="00386A49" w:rsidP="00386A49">
      <m:oMathPara>
        <m:oMath>
          <m:r>
            <w:rPr>
              <w:rFonts w:ascii="Cambria Math" w:hAnsi="Cambria Math"/>
            </w:rPr>
            <w:lastRenderedPageBreak/>
            <m:t>1.148=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1.148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=8.852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=7.71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7FD80B35" w14:textId="77777777" w:rsidR="00386A49" w:rsidRPr="00386A49" w:rsidRDefault="00386A49" w:rsidP="00386A49">
      <w:r w:rsidRPr="00386A49">
        <w:rPr>
          <w:rtl/>
        </w:rPr>
        <w:t>در نتیجه</w:t>
      </w:r>
    </w:p>
    <w:p w14:paraId="21D407DC" w14:textId="6F4B2116" w:rsidR="001904E1" w:rsidRDefault="00386A49" w:rsidP="00386A49">
      <w:pPr>
        <w:jc w:val="center"/>
        <w:rPr>
          <w:rtl/>
        </w:rPr>
      </w:pPr>
      <w:r>
        <w:t>K = 7.71</w:t>
      </w:r>
    </w:p>
    <w:p w14:paraId="175A2EF5" w14:textId="77777777" w:rsidR="001904E1" w:rsidRDefault="001904E1" w:rsidP="00B400E9">
      <w:pPr>
        <w:rPr>
          <w:rtl/>
        </w:rPr>
      </w:pPr>
    </w:p>
    <w:p w14:paraId="661818CE" w14:textId="1D95BEEE" w:rsidR="001904E1" w:rsidRDefault="001904E1" w:rsidP="002878A5">
      <w:pPr>
        <w:pStyle w:val="Heading2"/>
        <w:numPr>
          <w:ilvl w:val="0"/>
          <w:numId w:val="0"/>
        </w:numPr>
        <w:ind w:left="90"/>
        <w:rPr>
          <w:rtl/>
        </w:rPr>
      </w:pPr>
      <w:bookmarkStart w:id="21" w:name="_Toc235188978"/>
      <w:r>
        <w:rPr>
          <w:rtl/>
        </w:rPr>
        <w:t>١ -</w:t>
      </w:r>
      <w:r>
        <w:rPr>
          <w:rFonts w:hint="cs"/>
          <w:rtl/>
          <w:lang w:bidi="fa-IR"/>
        </w:rPr>
        <w:t>۶</w:t>
      </w:r>
      <w:r>
        <w:rPr>
          <w:rtl/>
        </w:rPr>
        <w:t xml:space="preserve">- ج- با انتخاب دو مقاومت كه نسبت </w:t>
      </w:r>
      <w:r>
        <w:t>R1 = KR2</w:t>
      </w:r>
      <w:r>
        <w:rPr>
          <w:rtl/>
        </w:rPr>
        <w:t xml:space="preserve"> داشته باشند مقادير </w:t>
      </w:r>
      <w:r>
        <w:t>R1</w:t>
      </w:r>
      <w:r>
        <w:rPr>
          <w:rtl/>
        </w:rPr>
        <w:t xml:space="preserve"> و</w:t>
      </w:r>
      <w:r>
        <w:t>R2</w:t>
      </w:r>
      <w:r>
        <w:rPr>
          <w:rtl/>
        </w:rPr>
        <w:t xml:space="preserve"> تعيين مى شود.</w:t>
      </w:r>
      <w:bookmarkEnd w:id="21"/>
    </w:p>
    <w:p w14:paraId="28F0A44E" w14:textId="77777777" w:rsidR="00490D76" w:rsidRDefault="00490D76" w:rsidP="001904E1">
      <w:pPr>
        <w:rPr>
          <w:rtl/>
        </w:rPr>
      </w:pPr>
    </w:p>
    <w:p w14:paraId="761BA54C" w14:textId="77777777" w:rsidR="00386A49" w:rsidRPr="00386A49" w:rsidRDefault="00386A49" w:rsidP="00386A49">
      <w:r w:rsidRPr="00386A49">
        <w:rPr>
          <w:rtl/>
        </w:rPr>
        <w:t>با انتخاب</w:t>
      </w:r>
    </w:p>
    <w:p w14:paraId="1DA144C8" w14:textId="448C4DA9" w:rsidR="00386A49" w:rsidRPr="00386A49" w:rsidRDefault="00000000" w:rsidP="00386A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4ED85CFC" w14:textId="77777777" w:rsidR="00386A49" w:rsidRPr="00386A49" w:rsidRDefault="00386A49" w:rsidP="00386A49">
      <w:r w:rsidRPr="00386A49">
        <w:rPr>
          <w:rtl/>
        </w:rPr>
        <w:t>خواهیم داشت</w:t>
      </w:r>
    </w:p>
    <w:p w14:paraId="3F6D8DD1" w14:textId="1B6C648C" w:rsidR="00490D76" w:rsidRPr="00386A49" w:rsidRDefault="00000000" w:rsidP="00386A49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=7.71k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684A552B" w14:textId="77777777" w:rsidR="00490D76" w:rsidRDefault="00490D76" w:rsidP="001904E1">
      <w:pPr>
        <w:rPr>
          <w:rtl/>
        </w:rPr>
      </w:pPr>
    </w:p>
    <w:p w14:paraId="53B8FA79" w14:textId="1B8EDC1A" w:rsidR="001904E1" w:rsidRDefault="001904E1" w:rsidP="002878A5">
      <w:pPr>
        <w:pStyle w:val="Heading2"/>
        <w:numPr>
          <w:ilvl w:val="0"/>
          <w:numId w:val="0"/>
        </w:numPr>
        <w:ind w:left="90"/>
        <w:rPr>
          <w:rtl/>
        </w:rPr>
      </w:pPr>
      <w:bookmarkStart w:id="22" w:name="_Toc235188979"/>
      <w:r>
        <w:rPr>
          <w:rtl/>
        </w:rPr>
        <w:t>٢-</w:t>
      </w:r>
      <w:r w:rsidR="006F7EAF">
        <w:rPr>
          <w:rFonts w:hint="cs"/>
          <w:rtl/>
          <w:lang w:bidi="fa-IR"/>
        </w:rPr>
        <w:t>۶</w:t>
      </w:r>
      <w:r>
        <w:rPr>
          <w:rtl/>
        </w:rPr>
        <w:t xml:space="preserve">- قسمتى از مدار فوق شامل ترانزيستور ومقاومتهاى </w:t>
      </w:r>
      <w:r>
        <w:t>R</w:t>
      </w:r>
      <w:r w:rsidR="006F7EAF">
        <w:t>1</w:t>
      </w:r>
      <w:r>
        <w:t xml:space="preserve"> </w:t>
      </w:r>
      <w:r>
        <w:rPr>
          <w:rtl/>
        </w:rPr>
        <w:t>،</w:t>
      </w:r>
      <w:r>
        <w:t xml:space="preserve">R2 </w:t>
      </w:r>
      <w:r>
        <w:rPr>
          <w:rtl/>
        </w:rPr>
        <w:t>،</w:t>
      </w:r>
      <w:r>
        <w:t>R</w:t>
      </w:r>
      <w:r w:rsidR="006F7EAF">
        <w:t>c</w:t>
      </w:r>
      <w:r>
        <w:rPr>
          <w:rtl/>
        </w:rPr>
        <w:t xml:space="preserve"> و</w:t>
      </w:r>
      <w:r>
        <w:t>R</w:t>
      </w:r>
      <w:r w:rsidR="006F7EAF">
        <w:t>e</w:t>
      </w:r>
      <w:r>
        <w:rPr>
          <w:rtl/>
        </w:rPr>
        <w:t xml:space="preserve"> وتغذيه 10</w:t>
      </w:r>
      <w:r>
        <w:t>V</w:t>
      </w:r>
      <w:r>
        <w:rPr>
          <w:rtl/>
        </w:rPr>
        <w:t xml:space="preserve"> را</w:t>
      </w:r>
      <w:r w:rsidR="002878A5">
        <w:rPr>
          <w:rFonts w:hint="cs"/>
          <w:rtl/>
        </w:rPr>
        <w:t xml:space="preserve"> </w:t>
      </w:r>
      <w:r>
        <w:rPr>
          <w:rtl/>
        </w:rPr>
        <w:t>ببند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>
        <w:rPr>
          <w:rtl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>
        <w:rPr>
          <w:rtl/>
        </w:rPr>
        <w:t xml:space="preserve"> را اندازه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مقدار محاسبه شده برابر است؟</w:t>
      </w:r>
      <w:bookmarkEnd w:id="22"/>
    </w:p>
    <w:p w14:paraId="7A6DDAC1" w14:textId="6BF1F8A7" w:rsidR="001904E1" w:rsidRDefault="001904E1" w:rsidP="001904E1">
      <w:pPr>
        <w:rPr>
          <w:rtl/>
        </w:rPr>
      </w:pPr>
      <w:r>
        <w:rPr>
          <w:rFonts w:hint="eastAsia"/>
          <w:rtl/>
        </w:rPr>
        <w:t>ا</w:t>
      </w:r>
      <w:r w:rsidR="002878A5">
        <w:rPr>
          <w:rFonts w:hint="cs"/>
          <w:rtl/>
        </w:rPr>
        <w:t>گ</w:t>
      </w:r>
      <w:r>
        <w:rPr>
          <w:rFonts w:hint="eastAsia"/>
          <w:rtl/>
        </w:rPr>
        <w:t>ر</w:t>
      </w:r>
      <w:r>
        <w:rPr>
          <w:rtl/>
        </w:rPr>
        <w:t xml:space="preserve"> بيشتراز </w:t>
      </w:r>
      <w:r w:rsidR="006F7EAF">
        <w:t>5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</w:t>
      </w:r>
      <w:r>
        <w:rPr>
          <w:rFonts w:hint="cs"/>
          <w:rtl/>
        </w:rPr>
        <w:t>اختلاف</w:t>
      </w:r>
      <w:r>
        <w:rPr>
          <w:rtl/>
        </w:rPr>
        <w:t xml:space="preserve"> </w:t>
      </w:r>
      <w:r>
        <w:rPr>
          <w:rFonts w:hint="cs"/>
          <w:rtl/>
        </w:rPr>
        <w:t>دارد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تغيير</w:t>
      </w:r>
      <w:r>
        <w:rPr>
          <w:rtl/>
        </w:rPr>
        <w:t xml:space="preserve"> </w:t>
      </w:r>
      <w:r>
        <w:t>R1</w:t>
      </w:r>
      <w:r>
        <w:rPr>
          <w:rtl/>
        </w:rPr>
        <w:t xml:space="preserve"> يا </w:t>
      </w:r>
      <w:r>
        <w:t>R2</w:t>
      </w:r>
      <w:r>
        <w:rPr>
          <w:rtl/>
        </w:rPr>
        <w:t xml:space="preserve"> به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rPr>
          <w:rtl/>
        </w:rPr>
        <w:t xml:space="preserve"> دلخواه برسيد. مقادير نهاي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R1</w:t>
      </w:r>
      <w:r>
        <w:rPr>
          <w:rtl/>
        </w:rPr>
        <w:t xml:space="preserve"> و</w:t>
      </w:r>
      <w:r>
        <w:t>R2</w:t>
      </w:r>
      <w:r>
        <w:rPr>
          <w:rtl/>
        </w:rPr>
        <w:t xml:space="preserve"> را</w:t>
      </w:r>
    </w:p>
    <w:p w14:paraId="636E2668" w14:textId="77777777" w:rsidR="001904E1" w:rsidRDefault="001904E1" w:rsidP="001904E1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3C44D35" w14:textId="77777777" w:rsidR="001904E1" w:rsidRDefault="001904E1" w:rsidP="001904E1">
      <w:pPr>
        <w:rPr>
          <w:rtl/>
        </w:rPr>
      </w:pPr>
    </w:p>
    <w:p w14:paraId="7D68D4AF" w14:textId="26CF7D77" w:rsidR="00386A49" w:rsidRPr="00386A49" w:rsidRDefault="00386A49" w:rsidP="00386A49">
      <w:r w:rsidRPr="00386A49">
        <w:rPr>
          <w:rtl/>
        </w:rPr>
        <w:t xml:space="preserve">به علت اختلاف مشخصات واقعی ترانزیستور </w:t>
      </w:r>
      <w:r>
        <w:t xml:space="preserve"> 2</w:t>
      </w:r>
      <w:r w:rsidRPr="00386A49">
        <w:t xml:space="preserve">N2222 </w:t>
      </w:r>
      <w:r w:rsidRPr="00386A49">
        <w:rPr>
          <w:rtl/>
        </w:rPr>
        <w:t xml:space="preserve">با مقادیر ایده‌آل، مقدار مقاومت بایاس در شبیه‌سازی از مقدار تئوری به مقدار استاندارد </w:t>
      </w:r>
      <w:r>
        <w:t xml:space="preserve"> </w:t>
      </w:r>
      <w:r w:rsidRPr="00386A49">
        <w:rPr>
          <w:b/>
          <w:bCs/>
        </w:rPr>
        <w:t>6.8kΩ</w:t>
      </w:r>
      <w:r w:rsidRPr="00386A49">
        <w:t xml:space="preserve"> </w:t>
      </w:r>
      <w:r w:rsidRPr="00386A49">
        <w:rPr>
          <w:rtl/>
        </w:rPr>
        <w:t>تغییر داده شد</w:t>
      </w:r>
      <w:r w:rsidRPr="00386A49">
        <w:t>.</w:t>
      </w:r>
    </w:p>
    <w:p w14:paraId="39B43E3A" w14:textId="77777777" w:rsidR="00386A49" w:rsidRPr="00386A49" w:rsidRDefault="00386A49" w:rsidP="00386A49">
      <w:r w:rsidRPr="00386A49">
        <w:rPr>
          <w:rtl/>
        </w:rPr>
        <w:t>در این حالت مقادیر اندازه‌گیری شده عبارت‌اند از</w:t>
      </w:r>
      <w:r w:rsidRPr="00386A49">
        <w:t>:</w:t>
      </w:r>
    </w:p>
    <w:p w14:paraId="52C40C43" w14:textId="77777777" w:rsidR="00386A49" w:rsidRPr="00386A49" w:rsidRDefault="00386A49" w:rsidP="00386A49">
      <w:r w:rsidRPr="00386A49">
        <w:rPr>
          <w:b/>
          <w:bCs/>
          <w:rtl/>
        </w:rPr>
        <w:t>مقدار تئوری</w:t>
      </w:r>
    </w:p>
    <w:p w14:paraId="46175456" w14:textId="72D8EED2" w:rsidR="00386A49" w:rsidRPr="00386A49" w:rsidRDefault="00000000" w:rsidP="00386A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=3.77V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=5.48mA</m:t>
          </m:r>
          <m:r>
            <m:rPr>
              <m:sty m:val="p"/>
            </m:rPr>
            <w:br/>
          </m:r>
        </m:oMath>
      </m:oMathPara>
    </w:p>
    <w:p w14:paraId="080B3399" w14:textId="77777777" w:rsidR="00386A49" w:rsidRPr="00386A49" w:rsidRDefault="00386A49" w:rsidP="00386A49">
      <w:r w:rsidRPr="00386A49">
        <w:rPr>
          <w:b/>
          <w:bCs/>
          <w:rtl/>
        </w:rPr>
        <w:lastRenderedPageBreak/>
        <w:t>مقدار اندازه‌گیری شده</w:t>
      </w:r>
    </w:p>
    <w:p w14:paraId="30C72B95" w14:textId="59B36D38" w:rsidR="00386A49" w:rsidRPr="00386A49" w:rsidRDefault="00000000" w:rsidP="00386A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=3.88V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=5.59mA</m:t>
          </m:r>
          <m:r>
            <m:rPr>
              <m:sty m:val="p"/>
            </m:rPr>
            <w:br/>
          </m:r>
        </m:oMath>
      </m:oMathPara>
    </w:p>
    <w:p w14:paraId="63DFB30A" w14:textId="77777777" w:rsidR="00386A49" w:rsidRPr="00386A49" w:rsidRDefault="00386A49" w:rsidP="00386A49">
      <w:r w:rsidRPr="00386A49">
        <w:rPr>
          <w:rtl/>
        </w:rPr>
        <w:t xml:space="preserve">که خطای هر دو کمتر از </w:t>
      </w:r>
      <w:r w:rsidRPr="00386A49">
        <w:rPr>
          <w:rtl/>
          <w:lang w:bidi="fa-IR"/>
        </w:rPr>
        <w:t>۵</w:t>
      </w:r>
      <w:r w:rsidRPr="00386A49">
        <w:rPr>
          <w:rFonts w:ascii="Arial" w:hAnsi="Arial" w:cs="Arial" w:hint="cs"/>
          <w:rtl/>
          <w:lang w:bidi="fa-IR"/>
        </w:rPr>
        <w:t>٪</w:t>
      </w:r>
      <w:r w:rsidRPr="00386A49">
        <w:rPr>
          <w:rtl/>
        </w:rPr>
        <w:t xml:space="preserve"> بوده و مدار در نقطه کار مناسبی قرار گرفته است</w:t>
      </w:r>
      <w:r w:rsidRPr="00386A49">
        <w:t>.</w:t>
      </w:r>
    </w:p>
    <w:p w14:paraId="7F62D9E0" w14:textId="77777777" w:rsidR="00490D76" w:rsidRPr="00386A49" w:rsidRDefault="00490D76" w:rsidP="001904E1">
      <w:pPr>
        <w:rPr>
          <w:rtl/>
        </w:rPr>
      </w:pPr>
    </w:p>
    <w:p w14:paraId="4B8A4052" w14:textId="77777777" w:rsidR="00490D76" w:rsidRDefault="00490D76" w:rsidP="001904E1">
      <w:pPr>
        <w:rPr>
          <w:rtl/>
        </w:rPr>
      </w:pPr>
    </w:p>
    <w:p w14:paraId="6CD2B388" w14:textId="5E3EBE76" w:rsidR="001904E1" w:rsidRDefault="001904E1" w:rsidP="002878A5">
      <w:pPr>
        <w:pStyle w:val="Heading2"/>
        <w:numPr>
          <w:ilvl w:val="0"/>
          <w:numId w:val="0"/>
        </w:numPr>
        <w:ind w:left="90"/>
      </w:pPr>
      <w:bookmarkStart w:id="23" w:name="_Toc235188980"/>
      <w:r>
        <w:rPr>
          <w:rtl/>
        </w:rPr>
        <w:t>٣ -</w:t>
      </w:r>
      <w:r w:rsidR="006F7EAF">
        <w:rPr>
          <w:rFonts w:hint="cs"/>
          <w:rtl/>
          <w:lang w:bidi="fa-IR"/>
        </w:rPr>
        <w:t>۶</w:t>
      </w:r>
      <w:r>
        <w:rPr>
          <w:rtl/>
        </w:rPr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>
        <w:t xml:space="preserve"> </w:t>
      </w:r>
      <w:r>
        <w:rPr>
          <w:rtl/>
        </w:rPr>
        <w:t>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="006F7EAF">
        <w:rPr>
          <w:rtl/>
        </w:rPr>
        <w:t xml:space="preserve"> </w:t>
      </w:r>
      <w:r w:rsidR="006F7EAF">
        <w:rPr>
          <w:rFonts w:hint="cs"/>
          <w:rtl/>
          <w:lang w:bidi="fa-IR"/>
        </w:rPr>
        <w:t>,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BQ</m:t>
            </m:r>
          </m:sub>
        </m:sSub>
      </m:oMath>
      <w:r w:rsidR="006F7EAF">
        <w:rPr>
          <w:rFonts w:hint="cs"/>
          <w:rtl/>
          <w:lang w:bidi="fa-IR"/>
        </w:rPr>
        <w:t xml:space="preserve"> ,</w:t>
      </w:r>
      <m:oMath>
        <m:r>
          <m:rPr>
            <m:sty m:val="b"/>
          </m:rPr>
          <w:rPr>
            <w:rFonts w:ascii="Cambria Math" w:hAnsi="Cambria Math"/>
            <w:lang w:bidi="fa-IR"/>
          </w:rPr>
          <m:t xml:space="preserve"> 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EQ</m:t>
            </m:r>
          </m:sub>
        </m:sSub>
      </m:oMath>
      <w:r w:rsidR="006F7EAF">
        <w:rPr>
          <w:rFonts w:hint="cs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bidi="fa-IR"/>
              </w:rPr>
              <m:t>BEQ</m:t>
            </m:r>
          </m:sub>
        </m:sSub>
      </m:oMath>
      <w:r w:rsidR="006F7EAF">
        <w:rPr>
          <w:rFonts w:hint="cs"/>
          <w:rtl/>
          <w:lang w:bidi="fa-IR"/>
        </w:rPr>
        <w:t xml:space="preserve"> </w:t>
      </w:r>
      <w:r>
        <w:rPr>
          <w:rtl/>
        </w:rPr>
        <w:t>را انداز</w:t>
      </w:r>
      <w:r>
        <w:rPr>
          <w:rFonts w:ascii="Arial" w:hAnsi="Arial" w:cs="Arial" w:hint="cs"/>
          <w:rtl/>
        </w:rPr>
        <w:t>ہ</w:t>
      </w:r>
      <w:r>
        <w:rPr>
          <w:rtl/>
        </w:rPr>
        <w:t xml:space="preserve"> </w:t>
      </w:r>
      <w:r>
        <w:rPr>
          <w:rFonts w:hint="cs"/>
          <w:rtl/>
        </w:rPr>
        <w:t>بگی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bookmarkEnd w:id="23"/>
    </w:p>
    <w:p w14:paraId="4402D050" w14:textId="77777777" w:rsidR="006F7EAF" w:rsidRDefault="006F7EAF" w:rsidP="001904E1">
      <w:pPr>
        <w:rPr>
          <w:rtl/>
        </w:rPr>
      </w:pPr>
    </w:p>
    <w:p w14:paraId="497314A6" w14:textId="77777777" w:rsidR="00386A49" w:rsidRPr="00386A49" w:rsidRDefault="00386A49" w:rsidP="00386A49">
      <w:r w:rsidRPr="00386A49">
        <w:rPr>
          <w:rtl/>
        </w:rPr>
        <w:t>از روی شبیه‌سازی</w:t>
      </w:r>
      <w:r w:rsidRPr="00386A49">
        <w:t>:</w:t>
      </w:r>
    </w:p>
    <w:p w14:paraId="507E3B10" w14:textId="47BA50AA" w:rsidR="00490D76" w:rsidRDefault="00000000" w:rsidP="00386A49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=3.88V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=5.59mA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=0.56V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BEQ</m:t>
              </m:r>
            </m:sub>
          </m:sSub>
          <m:r>
            <w:rPr>
              <w:rFonts w:ascii="Cambria Math" w:hAnsi="Cambria Math"/>
            </w:rPr>
            <m:t>≈0.65V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BEQ</m:t>
              </m:r>
            </m:sub>
          </m:sSub>
          <m:r>
            <w:rPr>
              <w:rFonts w:ascii="Cambria Math" w:hAnsi="Cambria Math"/>
            </w:rPr>
            <m:t>=0.56+0.65=1.21V</m:t>
          </m:r>
          <m:r>
            <m:rPr>
              <m:sty m:val="p"/>
            </m:rPr>
            <w:br/>
          </m:r>
        </m:oMath>
      </m:oMathPara>
    </w:p>
    <w:p w14:paraId="0F3F2D17" w14:textId="59D44A2C" w:rsidR="001904E1" w:rsidRDefault="001904E1" w:rsidP="002878A5">
      <w:pPr>
        <w:pStyle w:val="Heading2"/>
        <w:numPr>
          <w:ilvl w:val="0"/>
          <w:numId w:val="0"/>
        </w:numPr>
        <w:ind w:left="90"/>
        <w:rPr>
          <w:rtl/>
        </w:rPr>
      </w:pPr>
      <w:bookmarkStart w:id="24" w:name="_Toc235188981"/>
      <w:r>
        <w:rPr>
          <w:rtl/>
          <w:lang w:bidi="fa-IR"/>
        </w:rPr>
        <w:t xml:space="preserve">۶-۴- </w:t>
      </w:r>
      <w:r>
        <w:rPr>
          <w:rtl/>
        </w:rPr>
        <w:t>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نحالت</w:t>
      </w:r>
      <w:r>
        <w:rPr>
          <w:rtl/>
        </w:rPr>
        <w:t xml:space="preserve"> بق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قسمتها</w:t>
      </w:r>
      <w:r>
        <w:rPr>
          <w:rFonts w:hint="cs"/>
          <w:rtl/>
        </w:rPr>
        <w:t>ی</w:t>
      </w:r>
      <w:r>
        <w:rPr>
          <w:rtl/>
        </w:rPr>
        <w:t xml:space="preserve"> مدار را اضافه كنيد و با انتخاب فركانس </w:t>
      </w:r>
      <w:r>
        <w:t>KHz</w:t>
      </w:r>
      <w:r>
        <w:rPr>
          <w:rtl/>
        </w:rPr>
        <w:t xml:space="preserve"> </w:t>
      </w:r>
      <w:r w:rsidR="006F7EAF">
        <w:rPr>
          <w:rtl/>
        </w:rPr>
        <w:t>1</w:t>
      </w:r>
      <w:r w:rsidR="006F7EAF">
        <w:t xml:space="preserve"> </w:t>
      </w: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سي</w:t>
      </w:r>
      <w:r w:rsidR="006F7EAF">
        <w:rPr>
          <w:rFonts w:hint="cs"/>
          <w:rtl/>
        </w:rPr>
        <w:t>گ</w:t>
      </w:r>
      <w:r>
        <w:rPr>
          <w:rtl/>
        </w:rPr>
        <w:t>نال</w:t>
      </w:r>
      <w:r w:rsidR="002878A5">
        <w:rPr>
          <w:rFonts w:hint="cs"/>
          <w:rtl/>
        </w:rPr>
        <w:t xml:space="preserve"> </w:t>
      </w:r>
      <w:r>
        <w:rPr>
          <w:rFonts w:hint="eastAsia"/>
          <w:rtl/>
        </w:rPr>
        <w:t>ژنراتور،</w:t>
      </w:r>
      <w:r>
        <w:rPr>
          <w:rtl/>
        </w:rPr>
        <w:t xml:space="preserve"> دامنه </w:t>
      </w:r>
      <w:r>
        <w:t>V</w:t>
      </w:r>
      <w:r w:rsidR="006F7EAF">
        <w:t>s</w:t>
      </w:r>
      <w:r>
        <w:rPr>
          <w:rtl/>
        </w:rPr>
        <w:t xml:space="preserve"> را طور</w:t>
      </w:r>
      <w:r>
        <w:rPr>
          <w:rFonts w:hint="cs"/>
          <w:rtl/>
        </w:rPr>
        <w:t>ی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ماکز</w:t>
      </w:r>
      <w:r>
        <w:rPr>
          <w:rFonts w:hint="cs"/>
          <w:rtl/>
        </w:rPr>
        <w:t>ی</w:t>
      </w:r>
      <w:r>
        <w:rPr>
          <w:rFonts w:hint="eastAsia"/>
          <w:rtl/>
        </w:rPr>
        <w:t>مم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بدون اعوجاج بدست آ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bookmarkEnd w:id="24"/>
    </w:p>
    <w:p w14:paraId="12B62E34" w14:textId="60E425D3" w:rsidR="006F7EAF" w:rsidRDefault="00490D76" w:rsidP="00490D76">
      <w:pPr>
        <w:rPr>
          <w:lang w:bidi="fa-IR"/>
        </w:rPr>
      </w:pPr>
      <w:r w:rsidRPr="00490D76">
        <w:rPr>
          <w:rtl/>
        </w:rPr>
        <w:t>حداکثر ولتاژ خروجی بدون اعوجاج چقدر است؟</w:t>
      </w:r>
      <w:r w:rsidR="00A92533">
        <w:rPr>
          <w:rFonts w:hint="cs"/>
          <w:rtl/>
        </w:rPr>
        <w:t xml:space="preserve"> </w:t>
      </w:r>
      <w:r w:rsidR="00A92533" w:rsidRPr="00A92533">
        <w:rPr>
          <w:highlight w:val="cyan"/>
        </w:rPr>
        <w:t>V = 1.</w:t>
      </w:r>
      <w:r w:rsidR="00A92533">
        <w:rPr>
          <w:highlight w:val="cyan"/>
        </w:rPr>
        <w:t>2</w:t>
      </w:r>
      <w:r w:rsidR="00A92533" w:rsidRPr="00A92533">
        <w:rPr>
          <w:highlight w:val="cyan"/>
        </w:rPr>
        <w:t>v</w:t>
      </w:r>
    </w:p>
    <w:p w14:paraId="10411B11" w14:textId="4D3C5D4A" w:rsidR="00A92533" w:rsidRDefault="00A92533" w:rsidP="00490D76">
      <w:pPr>
        <w:rPr>
          <w:rtl/>
        </w:rPr>
      </w:pPr>
      <w:r w:rsidRPr="00A92533">
        <w:rPr>
          <w:noProof/>
          <w:rtl/>
        </w:rPr>
        <w:lastRenderedPageBreak/>
        <w:drawing>
          <wp:inline distT="0" distB="0" distL="0" distR="0" wp14:anchorId="1FD3B467" wp14:editId="712432EA">
            <wp:extent cx="5579745" cy="3624580"/>
            <wp:effectExtent l="0" t="0" r="1905" b="0"/>
            <wp:docPr id="104701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6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3BB5" w14:textId="7CE96252" w:rsidR="00A92533" w:rsidRDefault="00A92533" w:rsidP="00A92533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خروجی چنل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با ولتاژ </w:t>
      </w:r>
      <w:r w:rsidR="00B96A80">
        <w:rPr>
          <w:lang w:bidi="fa-IR"/>
        </w:rPr>
        <w:t xml:space="preserve"> </w:t>
      </w:r>
      <w:r w:rsidRPr="00A92533">
        <w:rPr>
          <w:highlight w:val="red"/>
        </w:rPr>
        <w:t>V = 1.3v</w:t>
      </w:r>
      <w:r w:rsidR="00B96A80" w:rsidRPr="00B96A80">
        <w:rPr>
          <w:rFonts w:hint="cs"/>
          <w:rtl/>
          <w:lang w:bidi="fa-IR"/>
        </w:rPr>
        <w:t xml:space="preserve"> </w:t>
      </w:r>
      <w:r w:rsidR="00B96A80">
        <w:rPr>
          <w:rFonts w:hint="cs"/>
          <w:rtl/>
          <w:lang w:bidi="fa-IR"/>
        </w:rPr>
        <w:t>قسمت پایینی ولتاژ خروجی کلیپ میشود</w:t>
      </w:r>
    </w:p>
    <w:p w14:paraId="7F382C34" w14:textId="36167034" w:rsidR="006F7EAF" w:rsidRDefault="00490D76" w:rsidP="00490D76">
      <w:r w:rsidRPr="00490D76">
        <w:rPr>
          <w:rtl/>
        </w:rPr>
        <w:t>تذکر: خازنها باید در رنج میکروفاراد باشند و پلاریته آنها نیز صحیح بسته شود</w:t>
      </w:r>
      <w:r w:rsidRPr="00490D76">
        <w:t>.</w:t>
      </w:r>
    </w:p>
    <w:p w14:paraId="497EE0F2" w14:textId="77777777" w:rsidR="00386A49" w:rsidRDefault="00386A49" w:rsidP="00490D76">
      <w:pPr>
        <w:rPr>
          <w:rtl/>
        </w:rPr>
      </w:pPr>
    </w:p>
    <w:p w14:paraId="1E501BD9" w14:textId="6BA21AD1" w:rsidR="00490D76" w:rsidRDefault="00386A49" w:rsidP="00386A49">
      <w:r w:rsidRPr="00386A49">
        <w:rPr>
          <w:rtl/>
        </w:rPr>
        <w:t xml:space="preserve">مقیاس زمانی هر سه کانال برابر </w:t>
      </w:r>
      <w:r w:rsidRPr="00386A49">
        <w:rPr>
          <w:b/>
          <w:bCs/>
          <w:rtl/>
          <w:lang w:bidi="fa-IR"/>
        </w:rPr>
        <w:t>۵</w:t>
      </w:r>
      <w:r w:rsidRPr="00386A49">
        <w:rPr>
          <w:b/>
          <w:bCs/>
        </w:rPr>
        <w:t xml:space="preserve"> </w:t>
      </w:r>
      <w:r w:rsidRPr="00386A49">
        <w:rPr>
          <w:b/>
          <w:bCs/>
          <w:rtl/>
        </w:rPr>
        <w:t>خانه افقی</w:t>
      </w:r>
      <w:r w:rsidRPr="00386A49">
        <w:rPr>
          <w:rtl/>
        </w:rPr>
        <w:t xml:space="preserve"> بوده و تنها دامنه سیگنال‌ها اندازه‌گیری شده است</w:t>
      </w:r>
      <w:r w:rsidRPr="00386A49">
        <w:t>.</w:t>
      </w:r>
    </w:p>
    <w:p w14:paraId="46AC0284" w14:textId="77777777" w:rsidR="00386A49" w:rsidRDefault="00386A49" w:rsidP="00386A49"/>
    <w:p w14:paraId="151F740E" w14:textId="77777777" w:rsidR="00A92533" w:rsidRDefault="00A92533" w:rsidP="00386A49"/>
    <w:p w14:paraId="7D03ABC4" w14:textId="77777777" w:rsidR="00A92533" w:rsidRDefault="00A92533" w:rsidP="00386A49">
      <w:pPr>
        <w:rPr>
          <w:rtl/>
        </w:rPr>
      </w:pPr>
    </w:p>
    <w:p w14:paraId="3565645B" w14:textId="7E7EA5D6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25" w:name="_Toc235188982"/>
      <w:r>
        <w:rPr>
          <w:rtl/>
          <w:lang w:bidi="fa-IR"/>
        </w:rPr>
        <w:t xml:space="preserve">۶-۵- </w:t>
      </w:r>
      <w:r>
        <w:rPr>
          <w:rtl/>
        </w:rPr>
        <w:t xml:space="preserve">شکل موج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tl/>
        </w:rPr>
        <w:t xml:space="preserve"> را در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و با حفظ رابطه همزمان</w:t>
      </w:r>
      <w:r>
        <w:rPr>
          <w:rFonts w:hint="cs"/>
          <w:rtl/>
        </w:rPr>
        <w:t>ی</w:t>
      </w:r>
      <w:r>
        <w:rPr>
          <w:rtl/>
        </w:rPr>
        <w:t xml:space="preserve"> رسم كنيد.</w:t>
      </w:r>
      <w:bookmarkEnd w:id="25"/>
    </w:p>
    <w:p w14:paraId="32E10E61" w14:textId="113051D9" w:rsidR="00A92533" w:rsidRDefault="00A92533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ورودی سینوسی را به </w:t>
      </w:r>
      <w:r>
        <w:rPr>
          <w:lang w:bidi="fa-IR"/>
        </w:rPr>
        <w:t>10mV</w:t>
      </w:r>
      <w:r>
        <w:rPr>
          <w:rFonts w:hint="cs"/>
          <w:rtl/>
          <w:lang w:bidi="fa-IR"/>
        </w:rPr>
        <w:t xml:space="preserve"> بر میگردانیم و خروجی اسیلیسکوپ را ذخیره می کنیم.</w:t>
      </w:r>
    </w:p>
    <w:p w14:paraId="43385862" w14:textId="63A38E07" w:rsidR="005B27AF" w:rsidRDefault="005B27AF" w:rsidP="005B27AF">
      <w:r>
        <w:rPr>
          <w:noProof/>
          <w:rtl/>
          <w:lang w:val="ar-SA"/>
        </w:rPr>
        <w:lastRenderedPageBreak/>
        <w:drawing>
          <wp:inline distT="0" distB="0" distL="0" distR="0" wp14:anchorId="605CDE98" wp14:editId="1CC8D898">
            <wp:extent cx="5579745" cy="3253740"/>
            <wp:effectExtent l="0" t="0" r="1905" b="3810"/>
            <wp:docPr id="1641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938" name="Picture 1641179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6F94" w14:textId="536ACC9C" w:rsidR="005B27AF" w:rsidRDefault="005B27AF" w:rsidP="005B27AF">
      <w:pPr>
        <w:jc w:val="center"/>
        <w:rPr>
          <w:lang w:bidi="fa-IR"/>
        </w:rPr>
      </w:pPr>
      <w:r>
        <w:rPr>
          <w:rFonts w:hint="cs"/>
          <w:rtl/>
          <w:lang w:bidi="fa-IR"/>
        </w:rPr>
        <w:t xml:space="preserve">با </w:t>
      </w:r>
      <w:r>
        <w:rPr>
          <w:lang w:bidi="fa-IR"/>
        </w:rPr>
        <w:t>LOAD</w:t>
      </w:r>
    </w:p>
    <w:p w14:paraId="6E4A193A" w14:textId="77777777" w:rsidR="005B27AF" w:rsidRDefault="005B27AF" w:rsidP="005B27AF">
      <w:pPr>
        <w:jc w:val="center"/>
        <w:rPr>
          <w:lang w:bidi="fa-IR"/>
        </w:rPr>
      </w:pPr>
    </w:p>
    <w:p w14:paraId="1A12C8F2" w14:textId="1A17AFB4" w:rsidR="005B27AF" w:rsidRDefault="005B27AF" w:rsidP="005B27AF">
      <w:pPr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19BC3F6B" wp14:editId="73B1B8E0">
            <wp:extent cx="5579745" cy="3245485"/>
            <wp:effectExtent l="0" t="0" r="1905" b="0"/>
            <wp:docPr id="691555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5434" name="Picture 6915554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963B" w14:textId="68354F8B" w:rsidR="005B27AF" w:rsidRDefault="005B27AF" w:rsidP="005B27AF">
      <w:pPr>
        <w:jc w:val="center"/>
        <w:rPr>
          <w:lang w:bidi="fa-IR"/>
        </w:rPr>
      </w:pPr>
      <w:r>
        <w:rPr>
          <w:rFonts w:hint="cs"/>
          <w:rtl/>
          <w:lang w:bidi="fa-IR"/>
        </w:rPr>
        <w:t xml:space="preserve">بدون </w:t>
      </w:r>
      <w:r>
        <w:rPr>
          <w:lang w:bidi="fa-IR"/>
        </w:rPr>
        <w:t>load</w:t>
      </w:r>
    </w:p>
    <w:p w14:paraId="337FF7EE" w14:textId="77777777" w:rsidR="005B27AF" w:rsidRDefault="005B27AF" w:rsidP="005B27AF">
      <w:pPr>
        <w:jc w:val="center"/>
        <w:rPr>
          <w:rtl/>
          <w:lang w:bidi="fa-IR"/>
        </w:rPr>
      </w:pPr>
    </w:p>
    <w:p w14:paraId="4CA38193" w14:textId="77777777" w:rsidR="00A92533" w:rsidRDefault="00A92533" w:rsidP="005B27AF">
      <w:pPr>
        <w:jc w:val="center"/>
        <w:rPr>
          <w:rtl/>
          <w:lang w:bidi="fa-IR"/>
        </w:rPr>
      </w:pPr>
    </w:p>
    <w:p w14:paraId="470CD374" w14:textId="77777777" w:rsidR="00A92533" w:rsidRDefault="00A92533" w:rsidP="005B27AF">
      <w:pPr>
        <w:jc w:val="center"/>
        <w:rPr>
          <w:lang w:bidi="fa-IR"/>
        </w:rPr>
      </w:pPr>
    </w:p>
    <w:p w14:paraId="61215EC6" w14:textId="10C32BE6" w:rsidR="005B27AF" w:rsidRDefault="005B27AF" w:rsidP="005B27AF">
      <w:pPr>
        <w:jc w:val="center"/>
      </w:pPr>
      <w:r w:rsidRPr="005B27AF">
        <w:rPr>
          <w:rtl/>
        </w:rPr>
        <w:t>سیگنال ژنراتور</w:t>
      </w:r>
    </w:p>
    <w:p w14:paraId="1E978A26" w14:textId="77777777" w:rsidR="005B27AF" w:rsidRPr="005B27AF" w:rsidRDefault="005B27AF" w:rsidP="005B27AF">
      <w:pPr>
        <w:jc w:val="center"/>
      </w:pPr>
      <w:r w:rsidRPr="005B27AF">
        <w:t>10mV/div</w:t>
      </w:r>
    </w:p>
    <w:p w14:paraId="364115C0" w14:textId="77777777" w:rsidR="005B27AF" w:rsidRPr="005B27AF" w:rsidRDefault="005B27AF" w:rsidP="005B27AF">
      <w:pPr>
        <w:jc w:val="center"/>
      </w:pPr>
      <w:r w:rsidRPr="005B27AF">
        <w:rPr>
          <w:rtl/>
        </w:rPr>
        <w:t>ارتفاع موج</w:t>
      </w:r>
      <w:r w:rsidRPr="005B27AF">
        <w:t>:</w:t>
      </w:r>
    </w:p>
    <w:p w14:paraId="79EC313A" w14:textId="3D3FFE58" w:rsidR="005B27AF" w:rsidRPr="005B27AF" w:rsidRDefault="005B27AF" w:rsidP="005B27AF">
      <w:pPr>
        <w:jc w:val="center"/>
      </w:pPr>
      <w:r>
        <w:lastRenderedPageBreak/>
        <w:t xml:space="preserve"> </w:t>
      </w:r>
      <w:r w:rsidRPr="005B27AF">
        <w:t xml:space="preserve">2 </w:t>
      </w:r>
      <w:r w:rsidRPr="005B27AF">
        <w:rPr>
          <w:rtl/>
        </w:rPr>
        <w:t>خانه</w:t>
      </w:r>
    </w:p>
    <w:p w14:paraId="75296D09" w14:textId="77777777" w:rsidR="005B27AF" w:rsidRPr="005B27AF" w:rsidRDefault="005B27AF" w:rsidP="005B27AF">
      <w:pPr>
        <w:jc w:val="center"/>
      </w:pPr>
      <w:r w:rsidRPr="005B27AF">
        <w:rPr>
          <w:rtl/>
        </w:rPr>
        <w:t>بنابراین</w:t>
      </w:r>
      <w:r w:rsidRPr="005B27AF">
        <w:t>:</w:t>
      </w:r>
    </w:p>
    <w:p w14:paraId="564C6736" w14:textId="7FAC8AFE" w:rsidR="005B27AF" w:rsidRDefault="00000000" w:rsidP="005B27A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=2×10mV=2mV</m:t>
          </m:r>
          <m:r>
            <m:rPr>
              <m:sty m:val="p"/>
            </m:rPr>
            <w:br/>
          </m:r>
        </m:oMath>
      </m:oMathPara>
    </w:p>
    <w:p w14:paraId="0FC16F1A" w14:textId="77777777" w:rsidR="005B27AF" w:rsidRDefault="005B27AF" w:rsidP="005B27AF">
      <w:pPr>
        <w:jc w:val="center"/>
      </w:pPr>
    </w:p>
    <w:p w14:paraId="67E7D3E4" w14:textId="4404DC86" w:rsidR="005B27AF" w:rsidRDefault="005B27AF" w:rsidP="005B27AF">
      <w:pPr>
        <w:jc w:val="center"/>
      </w:pPr>
      <w:r w:rsidRPr="005B27AF">
        <w:rPr>
          <w:rtl/>
        </w:rPr>
        <w:t>ولتاژ ورودی مدار</w:t>
      </w:r>
    </w:p>
    <w:p w14:paraId="43B4EC30" w14:textId="77777777" w:rsidR="005B27AF" w:rsidRPr="005B27AF" w:rsidRDefault="005B27AF" w:rsidP="005B27AF">
      <w:pPr>
        <w:jc w:val="center"/>
      </w:pPr>
      <w:r w:rsidRPr="005B27AF">
        <w:t>1mV/div</w:t>
      </w:r>
    </w:p>
    <w:p w14:paraId="242D70C7" w14:textId="3A4276B0" w:rsidR="005B27AF" w:rsidRDefault="005B27AF" w:rsidP="005B27AF">
      <w:pPr>
        <w:jc w:val="center"/>
      </w:pPr>
      <w:r>
        <w:t xml:space="preserve"> </w:t>
      </w:r>
      <w:r w:rsidRPr="005B27AF">
        <w:t xml:space="preserve">1.4 </w:t>
      </w:r>
      <w:r w:rsidRPr="005B27AF">
        <w:rPr>
          <w:rtl/>
        </w:rPr>
        <w:t>خانه</w:t>
      </w:r>
    </w:p>
    <w:p w14:paraId="5166424F" w14:textId="3F08E225" w:rsidR="005B27AF" w:rsidRDefault="00000000" w:rsidP="005B27A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=1.4×1mV=1.4mV</m:t>
          </m:r>
          <m:r>
            <m:rPr>
              <m:sty m:val="p"/>
            </m:rPr>
            <w:br/>
          </m:r>
        </m:oMath>
      </m:oMathPara>
    </w:p>
    <w:p w14:paraId="09CDB2BD" w14:textId="77777777" w:rsidR="005B27AF" w:rsidRDefault="005B27AF" w:rsidP="00A92533"/>
    <w:p w14:paraId="1BFE0C6F" w14:textId="77777777" w:rsidR="005B27AF" w:rsidRDefault="005B27AF" w:rsidP="005B27AF">
      <w:pPr>
        <w:jc w:val="center"/>
      </w:pPr>
    </w:p>
    <w:p w14:paraId="442BB492" w14:textId="2062F5FE" w:rsidR="005B27AF" w:rsidRDefault="005B27AF" w:rsidP="005B27AF">
      <w:pPr>
        <w:jc w:val="center"/>
      </w:pPr>
      <w:r w:rsidRPr="005B27AF">
        <w:rPr>
          <w:rtl/>
        </w:rPr>
        <w:t>ولتاژ خروجی با بار</w:t>
      </w:r>
    </w:p>
    <w:p w14:paraId="49183B70" w14:textId="77777777" w:rsidR="005B27AF" w:rsidRPr="005B27AF" w:rsidRDefault="005B27AF" w:rsidP="005B27AF">
      <w:pPr>
        <w:jc w:val="center"/>
      </w:pPr>
      <w:r w:rsidRPr="005B27AF">
        <w:t>10mV/div</w:t>
      </w:r>
    </w:p>
    <w:p w14:paraId="021A58DE" w14:textId="77777777" w:rsidR="005B27AF" w:rsidRPr="005B27AF" w:rsidRDefault="005B27AF" w:rsidP="005B27AF">
      <w:pPr>
        <w:jc w:val="center"/>
      </w:pPr>
      <w:r w:rsidRPr="005B27AF">
        <w:rPr>
          <w:rtl/>
        </w:rPr>
        <w:t>ارتفاع موج</w:t>
      </w:r>
      <w:r w:rsidRPr="005B27AF">
        <w:t>:</w:t>
      </w:r>
    </w:p>
    <w:p w14:paraId="47CFF909" w14:textId="77777777" w:rsidR="005B27AF" w:rsidRPr="005B27AF" w:rsidRDefault="005B27AF" w:rsidP="005B27AF">
      <w:pPr>
        <w:jc w:val="center"/>
      </w:pPr>
      <w:r w:rsidRPr="005B27AF">
        <w:t xml:space="preserve">5.5 </w:t>
      </w:r>
      <w:r w:rsidRPr="005B27AF">
        <w:rPr>
          <w:rtl/>
        </w:rPr>
        <w:t>خانه</w:t>
      </w:r>
    </w:p>
    <w:p w14:paraId="1091AFEC" w14:textId="77777777" w:rsidR="005B27AF" w:rsidRPr="005B27AF" w:rsidRDefault="005B27AF" w:rsidP="005B27AF">
      <w:pPr>
        <w:jc w:val="center"/>
      </w:pPr>
      <w:r w:rsidRPr="005B27AF">
        <w:rPr>
          <w:rtl/>
        </w:rPr>
        <w:t>پس</w:t>
      </w:r>
    </w:p>
    <w:p w14:paraId="77528623" w14:textId="52D230F1" w:rsidR="005B27AF" w:rsidRDefault="00000000" w:rsidP="005B27A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FL</m:t>
              </m:r>
            </m:sub>
          </m:sSub>
          <m:r>
            <w:rPr>
              <w:rFonts w:ascii="Cambria Math" w:hAnsi="Cambria Math"/>
            </w:rPr>
            <m:t>=5.5×10mV=55mV</m:t>
          </m:r>
          <m:r>
            <m:rPr>
              <m:sty m:val="p"/>
            </m:rPr>
            <w:br/>
          </m:r>
        </m:oMath>
      </m:oMathPara>
    </w:p>
    <w:p w14:paraId="37375168" w14:textId="77777777" w:rsidR="005B27AF" w:rsidRDefault="005B27AF" w:rsidP="005B27AF">
      <w:pPr>
        <w:jc w:val="center"/>
      </w:pPr>
    </w:p>
    <w:p w14:paraId="507F2C35" w14:textId="466D8681" w:rsidR="005B27AF" w:rsidRDefault="005B27AF" w:rsidP="005B27AF">
      <w:pPr>
        <w:jc w:val="center"/>
      </w:pPr>
      <w:r w:rsidRPr="005B27AF">
        <w:rPr>
          <w:rtl/>
        </w:rPr>
        <w:t>ولتاژ خروجی بدون بار</w:t>
      </w:r>
    </w:p>
    <w:p w14:paraId="3FE45180" w14:textId="77777777" w:rsidR="005B27AF" w:rsidRPr="005B27AF" w:rsidRDefault="005B27AF" w:rsidP="005B27AF">
      <w:pPr>
        <w:jc w:val="center"/>
      </w:pPr>
      <w:r w:rsidRPr="005B27AF">
        <w:t>10mV/div</w:t>
      </w:r>
    </w:p>
    <w:p w14:paraId="1C7C8B27" w14:textId="77777777" w:rsidR="005B27AF" w:rsidRPr="005B27AF" w:rsidRDefault="005B27AF" w:rsidP="005B27AF">
      <w:pPr>
        <w:jc w:val="center"/>
      </w:pPr>
      <w:r w:rsidRPr="005B27AF">
        <w:rPr>
          <w:rtl/>
        </w:rPr>
        <w:t>ارتفاع موج</w:t>
      </w:r>
      <w:r w:rsidRPr="005B27AF">
        <w:t>:</w:t>
      </w:r>
    </w:p>
    <w:p w14:paraId="70F30732" w14:textId="77777777" w:rsidR="005B27AF" w:rsidRPr="005B27AF" w:rsidRDefault="005B27AF" w:rsidP="005B27AF">
      <w:pPr>
        <w:jc w:val="center"/>
      </w:pPr>
      <w:r w:rsidRPr="005B27AF">
        <w:t xml:space="preserve">8 </w:t>
      </w:r>
      <w:r w:rsidRPr="005B27AF">
        <w:rPr>
          <w:rtl/>
        </w:rPr>
        <w:t>خانه</w:t>
      </w:r>
    </w:p>
    <w:p w14:paraId="3667F390" w14:textId="77777777" w:rsidR="005B27AF" w:rsidRPr="005B27AF" w:rsidRDefault="005B27AF" w:rsidP="005B27AF">
      <w:pPr>
        <w:jc w:val="center"/>
      </w:pPr>
      <w:r w:rsidRPr="005B27AF">
        <w:rPr>
          <w:rtl/>
        </w:rPr>
        <w:t>بنابراین</w:t>
      </w:r>
    </w:p>
    <w:p w14:paraId="41DCEC60" w14:textId="350F1955" w:rsidR="005B27AF" w:rsidRDefault="00000000" w:rsidP="005B27AF">
      <w:pPr>
        <w:jc w:val="center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NL</m:t>
              </m:r>
            </m:sub>
          </m:sSub>
          <m:r>
            <w:rPr>
              <w:rFonts w:ascii="Cambria Math" w:hAnsi="Cambria Math"/>
            </w:rPr>
            <m:t>=8×10mV=80mV</m:t>
          </m:r>
          <m:r>
            <m:rPr>
              <m:sty m:val="p"/>
            </m:rPr>
            <w:br/>
          </m:r>
        </m:oMath>
      </m:oMathPara>
    </w:p>
    <w:p w14:paraId="1E4D19EE" w14:textId="77777777" w:rsidR="00A92533" w:rsidRDefault="00A92533" w:rsidP="005B27AF">
      <w:pPr>
        <w:jc w:val="center"/>
        <w:rPr>
          <w:rtl/>
        </w:rPr>
      </w:pPr>
    </w:p>
    <w:p w14:paraId="078567BE" w14:textId="77777777" w:rsidR="00A92533" w:rsidRDefault="00A92533" w:rsidP="005B27AF">
      <w:pPr>
        <w:jc w:val="center"/>
        <w:rPr>
          <w:rtl/>
        </w:rPr>
      </w:pPr>
    </w:p>
    <w:p w14:paraId="51F5EBBA" w14:textId="77777777" w:rsidR="00A92533" w:rsidRDefault="00A92533" w:rsidP="005B27AF">
      <w:pPr>
        <w:jc w:val="center"/>
      </w:pPr>
    </w:p>
    <w:p w14:paraId="0DC7D698" w14:textId="6A5E7BA9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26" w:name="_Toc235188983"/>
      <w:r>
        <w:rPr>
          <w:rtl/>
          <w:lang w:bidi="fa-IR"/>
        </w:rPr>
        <w:t xml:space="preserve">۶-۶- </w:t>
      </w:r>
      <w:r>
        <w:rPr>
          <w:rtl/>
        </w:rPr>
        <w:t xml:space="preserve">مقاومتهاى ورودى وخروجى </w:t>
      </w:r>
      <w:r>
        <w:t>Ro,Ri</w:t>
      </w:r>
      <w:r>
        <w:rPr>
          <w:rtl/>
        </w:rPr>
        <w:t xml:space="preserve"> را بدست آوريد.</w:t>
      </w:r>
      <w:bookmarkEnd w:id="26"/>
    </w:p>
    <w:p w14:paraId="58F9F775" w14:textId="77777777" w:rsidR="00A57BC2" w:rsidRDefault="00A57BC2" w:rsidP="00A57BC2">
      <w:pPr>
        <w:rPr>
          <w:lang w:bidi="fa-IR"/>
        </w:rPr>
      </w:pPr>
    </w:p>
    <w:p w14:paraId="27E85570" w14:textId="1013BF45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lastRenderedPageBreak/>
        <w:t>مقاومت خروجی</w:t>
      </w:r>
    </w:p>
    <w:p w14:paraId="172280C2" w14:textId="77777777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t>ابتدا جریان خروجی محاسبه می‌شود</w:t>
      </w:r>
      <w:r w:rsidRPr="005B27AF">
        <w:rPr>
          <w:lang w:bidi="fa-IR"/>
        </w:rPr>
        <w:t>.</w:t>
      </w:r>
    </w:p>
    <w:p w14:paraId="21B24881" w14:textId="181D6A23" w:rsidR="005B27AF" w:rsidRPr="005B27AF" w:rsidRDefault="00000000" w:rsidP="005B27AF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I</m:t>
              </m:r>
            </m:e>
            <m:sub>
              <m:r>
                <w:rPr>
                  <w:rFonts w:ascii="Cambria Math" w:hAnsi="Cambria Math"/>
                  <w:lang w:bidi="fa-IR"/>
                </w:rPr>
                <m:t>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55mV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2200</m:t>
              </m:r>
            </m:den>
          </m:f>
          <m:r>
            <w:rPr>
              <w:rFonts w:ascii="Cambria Math" w:hAnsi="Cambria Math"/>
              <w:lang w:bidi="fa-IR"/>
            </w:rPr>
            <m:t>=25μA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F942EEA" w14:textId="77777777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t>حال مقاومت خروجی</w:t>
      </w:r>
      <w:r w:rsidRPr="005B27AF">
        <w:rPr>
          <w:lang w:bidi="fa-IR"/>
        </w:rPr>
        <w:t>:</w:t>
      </w:r>
    </w:p>
    <w:p w14:paraId="34A2E80B" w14:textId="18F5E00B" w:rsidR="005B27AF" w:rsidRDefault="00000000" w:rsidP="005B27AF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NL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80mV-55mV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25μA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25mV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25μA</m:t>
              </m:r>
            </m:den>
          </m:f>
          <m:r>
            <w:rPr>
              <w:rFonts w:ascii="Cambria Math" w:hAnsi="Cambria Math"/>
              <w:lang w:bidi="fa-IR"/>
            </w:rPr>
            <m:t>=1kΩ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B4F4259" w14:textId="77777777" w:rsidR="005B27AF" w:rsidRDefault="005B27AF" w:rsidP="005B27AF">
      <w:pPr>
        <w:rPr>
          <w:lang w:bidi="fa-IR"/>
        </w:rPr>
      </w:pPr>
    </w:p>
    <w:p w14:paraId="37AB5704" w14:textId="77777777" w:rsidR="005B27AF" w:rsidRDefault="005B27AF" w:rsidP="005B27AF">
      <w:pPr>
        <w:rPr>
          <w:lang w:bidi="fa-IR"/>
        </w:rPr>
      </w:pPr>
    </w:p>
    <w:p w14:paraId="01237F9A" w14:textId="77777777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t>مقاومت ورودی</w:t>
      </w:r>
    </w:p>
    <w:p w14:paraId="49E2F476" w14:textId="77777777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t>ابتدا جریان منبع محاسبه می‌شود</w:t>
      </w:r>
      <w:r w:rsidRPr="005B27AF">
        <w:rPr>
          <w:lang w:bidi="fa-IR"/>
        </w:rPr>
        <w:t>.</w:t>
      </w:r>
    </w:p>
    <w:p w14:paraId="22C93194" w14:textId="55FBECDB" w:rsidR="005B27AF" w:rsidRPr="005B27AF" w:rsidRDefault="00000000" w:rsidP="005B27AF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I</m:t>
              </m:r>
            </m:e>
            <m:sub>
              <m:r>
                <w:rPr>
                  <w:rFonts w:ascii="Cambria Math" w:hAnsi="Cambria Math"/>
                  <w:lang w:bidi="fa-IR"/>
                </w:rPr>
                <m:t>s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10k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20mV-1.4mV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10k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18.6mV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10000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=1.86μA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B7FD07C" w14:textId="77777777" w:rsidR="005B27AF" w:rsidRPr="005B27AF" w:rsidRDefault="005B27AF" w:rsidP="005B27AF">
      <w:pPr>
        <w:rPr>
          <w:lang w:bidi="fa-IR"/>
        </w:rPr>
      </w:pPr>
      <w:r w:rsidRPr="005B27AF">
        <w:rPr>
          <w:rtl/>
        </w:rPr>
        <w:t>حال</w:t>
      </w:r>
    </w:p>
    <w:p w14:paraId="46085F19" w14:textId="7769977C" w:rsidR="005B27AF" w:rsidRDefault="00000000" w:rsidP="005B27AF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1.4mV</m:t>
              </m:r>
            </m:num>
            <m:den>
              <m:r>
                <w:rPr>
                  <w:rFonts w:ascii="Cambria Math" w:hAnsi="Cambria Math"/>
                  <w:lang w:bidi="fa-IR"/>
                </w:rPr>
                <m:t>1.86μA</m:t>
              </m:r>
            </m:den>
          </m:f>
          <m:r>
            <w:rPr>
              <w:rFonts w:ascii="Cambria Math" w:hAnsi="Cambria Math"/>
              <w:lang w:bidi="fa-IR"/>
            </w:rPr>
            <m:t>=753Ω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1CCCA8D" w14:textId="77777777" w:rsidR="005B27AF" w:rsidRDefault="005B27AF" w:rsidP="00A57BC2">
      <w:pPr>
        <w:rPr>
          <w:lang w:bidi="fa-IR"/>
        </w:rPr>
      </w:pPr>
    </w:p>
    <w:p w14:paraId="23FA7073" w14:textId="77777777" w:rsidR="005B27AF" w:rsidRDefault="005B27AF" w:rsidP="00A57BC2">
      <w:pPr>
        <w:rPr>
          <w:rtl/>
          <w:lang w:bidi="fa-IR"/>
        </w:rPr>
      </w:pPr>
    </w:p>
    <w:p w14:paraId="65B872D9" w14:textId="77777777" w:rsidR="00A92533" w:rsidRDefault="00A92533" w:rsidP="00A57BC2">
      <w:pPr>
        <w:rPr>
          <w:rtl/>
          <w:lang w:bidi="fa-IR"/>
        </w:rPr>
      </w:pPr>
    </w:p>
    <w:p w14:paraId="53260B64" w14:textId="77777777" w:rsidR="00A92533" w:rsidRDefault="00A92533" w:rsidP="00A57BC2">
      <w:pPr>
        <w:rPr>
          <w:lang w:bidi="fa-IR"/>
        </w:rPr>
      </w:pPr>
    </w:p>
    <w:p w14:paraId="1E99660F" w14:textId="77777777" w:rsidR="005B27AF" w:rsidRDefault="005B27AF" w:rsidP="00A57BC2">
      <w:pPr>
        <w:rPr>
          <w:rtl/>
          <w:lang w:bidi="fa-IR"/>
        </w:rPr>
      </w:pPr>
    </w:p>
    <w:p w14:paraId="54BF2FFE" w14:textId="452C8484" w:rsidR="00A57BC2" w:rsidRDefault="00A57BC2" w:rsidP="00A57BC2">
      <w:pPr>
        <w:rPr>
          <w:rtl/>
        </w:rPr>
      </w:pPr>
      <w:r>
        <w:rPr>
          <w:rtl/>
          <w:lang w:bidi="fa-IR"/>
        </w:rPr>
        <w:t>۶-</w:t>
      </w:r>
      <w:r>
        <w:rPr>
          <w:rFonts w:hint="cs"/>
          <w:rtl/>
          <w:lang w:bidi="fa-IR"/>
        </w:rPr>
        <w:t>۷</w:t>
      </w:r>
      <w:r>
        <w:rPr>
          <w:rtl/>
          <w:lang w:bidi="fa-IR"/>
        </w:rPr>
        <w:t xml:space="preserve">- </w:t>
      </w:r>
      <w:r>
        <w:rPr>
          <w:rFonts w:hint="cs"/>
          <w:rtl/>
          <w:lang w:bidi="fa-IR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A</m:t>
            </m:r>
          </m:e>
          <m:sub>
            <m:r>
              <w:rPr>
                <w:rFonts w:ascii="Cambria Math" w:hAnsi="Cambria Math"/>
                <w:lang w:bidi="fa-IR"/>
              </w:rPr>
              <m:t>v</m:t>
            </m:r>
          </m:sub>
        </m:sSub>
        <m:r>
          <w:rPr>
            <w:rFonts w:ascii="Cambria Math" w:hAnsi="Cambria Math"/>
            <w:lang w:bidi="fa-IR"/>
          </w:rPr>
          <m:t>=</m:t>
        </m:r>
        <m:f>
          <m:fPr>
            <m:ctrlPr>
              <w:rPr>
                <w:rFonts w:ascii="Cambria Math" w:hAnsi="Cambria Math"/>
                <w:i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O</m:t>
                </m:r>
              </m:sub>
            </m:sSub>
            <m:ctrlPr>
              <w:rPr>
                <w:rFonts w:ascii="Cambria Math" w:hAnsi="Cambria Math"/>
                <w:i/>
                <w:rtl/>
                <w:lang w:bidi="fa-IR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I</m:t>
                </m:r>
              </m:sub>
            </m:sSub>
          </m:den>
        </m:f>
      </m:oMath>
      <w:r>
        <w:rPr>
          <w:rFonts w:hint="cs"/>
          <w:rtl/>
          <w:lang w:bidi="fa-IR"/>
        </w:rPr>
        <w:t xml:space="preserve"> , 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A</m:t>
            </m:r>
          </m:e>
          <m:sub>
            <m:r>
              <w:rPr>
                <w:rFonts w:ascii="Cambria Math" w:hAnsi="Cambria Math"/>
                <w:lang w:bidi="fa-IR"/>
              </w:rPr>
              <m:t>VS</m:t>
            </m:r>
          </m:sub>
        </m:sSub>
        <m:r>
          <w:rPr>
            <w:rFonts w:ascii="Cambria Math" w:hAnsi="Cambria Math"/>
            <w:lang w:bidi="fa-IR"/>
          </w:rPr>
          <m:t>=</m:t>
        </m:r>
        <m:f>
          <m:fPr>
            <m:ctrlPr>
              <w:rPr>
                <w:rFonts w:ascii="Cambria Math" w:hAnsi="Cambria Math"/>
                <w:i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O</m:t>
                </m:r>
              </m:sub>
            </m:sSub>
            <m:ctrlPr>
              <w:rPr>
                <w:rFonts w:ascii="Cambria Math" w:hAnsi="Cambria Math"/>
                <w:i/>
                <w:rtl/>
                <w:lang w:bidi="fa-IR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S</m:t>
                </m:r>
              </m:sub>
            </m:sSub>
          </m:den>
        </m:f>
      </m:oMath>
      <w:r>
        <w:rPr>
          <w:rFonts w:hint="cs"/>
          <w:rtl/>
          <w:lang w:bidi="fa-IR"/>
        </w:rPr>
        <w:t xml:space="preserve">  ,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A</m:t>
            </m:r>
          </m:e>
          <m:sub>
            <m:r>
              <w:rPr>
                <w:rFonts w:ascii="Cambria Math" w:hAnsi="Cambria Math"/>
                <w:lang w:bidi="fa-IR"/>
              </w:rPr>
              <m:t>IS</m:t>
            </m:r>
          </m:sub>
        </m:sSub>
        <m:r>
          <w:rPr>
            <w:rFonts w:ascii="Cambria Math" w:hAnsi="Cambria Math"/>
            <w:lang w:bidi="fa-IR"/>
          </w:rPr>
          <m:t>=</m:t>
        </m:r>
        <m:f>
          <m:fPr>
            <m:ctrlPr>
              <w:rPr>
                <w:rFonts w:ascii="Cambria Math" w:hAnsi="Cambria Math"/>
                <w:i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O</m:t>
                </m:r>
              </m:sub>
            </m:sSub>
            <m:ctrlPr>
              <w:rPr>
                <w:rFonts w:ascii="Cambria Math" w:hAnsi="Cambria Math"/>
                <w:i/>
                <w:rtl/>
                <w:lang w:bidi="fa-IR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S</m:t>
                </m:r>
              </m:sub>
            </m:sSub>
          </m:den>
        </m:f>
      </m:oMath>
      <w:r>
        <w:rPr>
          <w:rFonts w:hint="cs"/>
          <w:rtl/>
          <w:lang w:bidi="fa-IR"/>
        </w:rPr>
        <w:t xml:space="preserve"> را محاسبه کنید</w:t>
      </w:r>
    </w:p>
    <w:p w14:paraId="4C1DC03C" w14:textId="77777777" w:rsidR="00490D76" w:rsidRDefault="00490D76" w:rsidP="001904E1"/>
    <w:p w14:paraId="4F471C7B" w14:textId="77777777" w:rsidR="005B27AF" w:rsidRPr="005B27AF" w:rsidRDefault="005B27AF" w:rsidP="005B27AF">
      <w:r w:rsidRPr="005B27AF">
        <w:rPr>
          <w:rtl/>
        </w:rPr>
        <w:lastRenderedPageBreak/>
        <w:t>بهره ولتاژ مدار</w:t>
      </w:r>
    </w:p>
    <w:p w14:paraId="761C6FF3" w14:textId="22D1ED4B" w:rsidR="005B27AF" w:rsidRPr="005B27AF" w:rsidRDefault="00000000" w:rsidP="005B27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</m:t>
              </m:r>
            </m:num>
            <m:den>
              <m:r>
                <w:rPr>
                  <w:rFonts w:ascii="Cambria Math" w:hAnsi="Cambria Math"/>
                </w:rPr>
                <m:t>1.4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=39.3</m:t>
          </m:r>
          <m:r>
            <m:rPr>
              <m:sty m:val="p"/>
            </m:rPr>
            <w:br/>
          </m:r>
        </m:oMath>
      </m:oMathPara>
    </w:p>
    <w:p w14:paraId="3BFFB23E" w14:textId="2C767A00" w:rsidR="005B27AF" w:rsidRPr="005B27AF" w:rsidRDefault="005B27AF" w:rsidP="005B27AF"/>
    <w:p w14:paraId="5B65BCD4" w14:textId="77777777" w:rsidR="005B27AF" w:rsidRPr="005B27AF" w:rsidRDefault="005B27AF" w:rsidP="005B27AF">
      <w:r w:rsidRPr="005B27AF">
        <w:rPr>
          <w:rtl/>
        </w:rPr>
        <w:t>بهره ولتاژ کل سیستم</w:t>
      </w:r>
    </w:p>
    <w:p w14:paraId="6909F5B8" w14:textId="54E93EB8" w:rsidR="005B27AF" w:rsidRPr="005B27AF" w:rsidRDefault="00000000" w:rsidP="005B27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  <m:r>
            <w:rPr>
              <w:rFonts w:ascii="Cambria Math" w:hAnsi="Cambria Math"/>
            </w:rPr>
            <m:t>=2.75</m:t>
          </m:r>
          <m:r>
            <m:rPr>
              <m:sty m:val="p"/>
            </m:rPr>
            <w:br/>
          </m:r>
        </m:oMath>
      </m:oMathPara>
    </w:p>
    <w:p w14:paraId="3E24727B" w14:textId="30E0CE33" w:rsidR="005B27AF" w:rsidRPr="005B27AF" w:rsidRDefault="005B27AF" w:rsidP="005B27AF"/>
    <w:p w14:paraId="17489BF9" w14:textId="77777777" w:rsidR="005B27AF" w:rsidRPr="005B27AF" w:rsidRDefault="005B27AF" w:rsidP="005B27AF">
      <w:r w:rsidRPr="005B27AF">
        <w:rPr>
          <w:rtl/>
        </w:rPr>
        <w:t>بهره جریان</w:t>
      </w:r>
    </w:p>
    <w:p w14:paraId="08B25593" w14:textId="77777777" w:rsidR="00FC7122" w:rsidRPr="00FC7122" w:rsidRDefault="00000000" w:rsidP="00FC7122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1.86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is</m:t>
              </m:r>
            </m:sub>
          </m:sSub>
          <m:r>
            <w:rPr>
              <w:rFonts w:ascii="Cambria Math" w:hAnsi="Cambria Math"/>
            </w:rPr>
            <m:t>=13.4</m:t>
          </m:r>
        </m:oMath>
      </m:oMathPara>
    </w:p>
    <w:p w14:paraId="050005FE" w14:textId="77777777" w:rsidR="00FC7122" w:rsidRDefault="00FC7122" w:rsidP="00FC7122">
      <w:pPr>
        <w:rPr>
          <w:rtl/>
        </w:rPr>
      </w:pPr>
    </w:p>
    <w:p w14:paraId="6512AB6E" w14:textId="3C899403" w:rsidR="00FC7122" w:rsidRDefault="005B27AF" w:rsidP="00FC7122">
      <w:pPr>
        <w:rPr>
          <w:rtl/>
        </w:rPr>
      </w:pPr>
      <w:r w:rsidRPr="005B27AF">
        <w:br/>
      </w:r>
      <w:r w:rsidR="00FC7122">
        <w:rPr>
          <w:rtl/>
        </w:rPr>
        <w:t>ابتدا ولتاژ ب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بار</w:t>
      </w:r>
      <w:r w:rsidR="00FC7122">
        <w:rPr>
          <w:rFonts w:hint="cs"/>
          <w:rtl/>
        </w:rPr>
        <w:t>ی</w:t>
      </w:r>
      <w:r w:rsidR="00FC7122">
        <w:rPr>
          <w:rtl/>
        </w:rPr>
        <w:t xml:space="preserve"> را اندازه م</w:t>
      </w:r>
      <w:r w:rsidR="00FC7122">
        <w:rPr>
          <w:rFonts w:hint="cs"/>
          <w:rtl/>
        </w:rPr>
        <w:t>ی</w:t>
      </w:r>
      <w:r w:rsidR="00FC7122">
        <w:rPr>
          <w:rtl/>
        </w:rPr>
        <w:t xml:space="preserve"> گ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ر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م</w:t>
      </w:r>
      <w:r w:rsidR="00FC7122">
        <w:rPr>
          <w:rtl/>
        </w:rPr>
        <w:t xml:space="preserve"> سپس به جا</w:t>
      </w:r>
      <w:r w:rsidR="00FC7122">
        <w:rPr>
          <w:rFonts w:hint="cs"/>
          <w:rtl/>
        </w:rPr>
        <w:t>ی</w:t>
      </w:r>
      <w:r w:rsidR="00FC7122">
        <w:rPr>
          <w:rtl/>
        </w:rPr>
        <w:t xml:space="preserve"> مقاومت </w:t>
      </w:r>
      <w:r w:rsidR="00FC7122">
        <w:t>RL</w:t>
      </w:r>
      <w:r w:rsidR="00FC7122">
        <w:rPr>
          <w:rtl/>
        </w:rPr>
        <w:t xml:space="preserve"> 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ک</w:t>
      </w:r>
      <w:r w:rsidR="00FC7122">
        <w:rPr>
          <w:rtl/>
        </w:rPr>
        <w:t xml:space="preserve"> پتانس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ومتر</w:t>
      </w:r>
      <w:r w:rsidR="00FC7122">
        <w:rPr>
          <w:rtl/>
        </w:rPr>
        <w:t xml:space="preserve"> قرار م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ده</w:t>
      </w:r>
      <w:r w:rsidR="00FC7122">
        <w:rPr>
          <w:rFonts w:hint="cs"/>
          <w:rtl/>
        </w:rPr>
        <w:t>ی</w:t>
      </w:r>
      <w:r w:rsidR="00FC7122">
        <w:rPr>
          <w:rFonts w:hint="eastAsia"/>
          <w:rtl/>
        </w:rPr>
        <w:t>م</w:t>
      </w:r>
      <w:r w:rsidR="00FC7122">
        <w:rPr>
          <w:rtl/>
        </w:rPr>
        <w:t xml:space="preserve"> و آنرا</w:t>
      </w:r>
    </w:p>
    <w:p w14:paraId="184790C0" w14:textId="77777777" w:rsidR="00FC7122" w:rsidRDefault="00FC7122" w:rsidP="00FC7122">
      <w:pPr>
        <w:rPr>
          <w:rtl/>
        </w:rPr>
      </w:pPr>
      <w:r>
        <w:rPr>
          <w:rFonts w:hint="eastAsia"/>
          <w:rtl/>
        </w:rPr>
        <w:t>آنقدر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ولتاژ خروج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نحالت</w:t>
      </w:r>
      <w:r>
        <w:rPr>
          <w:rtl/>
        </w:rPr>
        <w:t xml:space="preserve"> نصف ولتاژ ب</w:t>
      </w:r>
      <w:r>
        <w:rPr>
          <w:rFonts w:hint="cs"/>
          <w:rtl/>
        </w:rPr>
        <w:t>ی</w:t>
      </w:r>
      <w:r>
        <w:rPr>
          <w:rFonts w:hint="eastAsia"/>
          <w:rtl/>
        </w:rPr>
        <w:t>بار</w:t>
      </w:r>
      <w:r>
        <w:rPr>
          <w:rFonts w:hint="cs"/>
          <w:rtl/>
        </w:rPr>
        <w:t>ی</w:t>
      </w:r>
      <w:r>
        <w:rPr>
          <w:rtl/>
        </w:rPr>
        <w:t xml:space="preserve"> شود. اندازه اهم</w:t>
      </w:r>
      <w:r>
        <w:rPr>
          <w:rFonts w:hint="cs"/>
          <w:rtl/>
        </w:rPr>
        <w:t>ی</w:t>
      </w:r>
      <w:r>
        <w:rPr>
          <w:rtl/>
        </w:rPr>
        <w:t xml:space="preserve"> پتانس</w:t>
      </w:r>
      <w:r>
        <w:rPr>
          <w:rFonts w:hint="cs"/>
          <w:rtl/>
        </w:rPr>
        <w:t>ی</w:t>
      </w:r>
      <w:r>
        <w:rPr>
          <w:rFonts w:hint="eastAsia"/>
          <w:rtl/>
        </w:rPr>
        <w:t>ومتر</w:t>
      </w:r>
      <w:r>
        <w:rPr>
          <w:rtl/>
        </w:rPr>
        <w:t xml:space="preserve"> با</w:t>
      </w:r>
    </w:p>
    <w:p w14:paraId="0460C0F7" w14:textId="0C88DDE9" w:rsidR="005B27AF" w:rsidRDefault="00FC7122" w:rsidP="00FC7122">
      <w:pPr>
        <w:rPr>
          <w:rtl/>
        </w:rPr>
      </w:pPr>
      <w:r>
        <w:rPr>
          <w:rFonts w:hint="eastAsia"/>
          <w:rtl/>
        </w:rPr>
        <w:t>مقاومت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مدار برابر است. چرا؟</w:t>
      </w:r>
    </w:p>
    <w:p w14:paraId="035D953B" w14:textId="77777777" w:rsidR="00FC7122" w:rsidRDefault="00FC7122" w:rsidP="00FC7122">
      <w:pPr>
        <w:rPr>
          <w:rtl/>
        </w:rPr>
      </w:pPr>
    </w:p>
    <w:p w14:paraId="3B571B40" w14:textId="5996AEAA" w:rsidR="00FC7122" w:rsidRPr="00FC7122" w:rsidRDefault="00FC7122" w:rsidP="00FC7122">
      <w:r w:rsidRPr="00FC7122">
        <w:rPr>
          <w:rtl/>
        </w:rPr>
        <w:t xml:space="preserve">وقتی ولتاژ خروجیِ باردار به نصف ولتاژ بی‌باری می‌رسد، مدار از دید بار مانند یک منبع تونوین با مقاومت داخلی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FC7122">
        <w:rPr>
          <w:rtl/>
        </w:rPr>
        <w:t>عمل می‌کند. در این حالت ولتاژ بین مقاومت خروجی مدار و مقاومت بار به طور مساوی تقسیم می‌شود. بنابراین طبق قانون تقسیم ولتاژ، مقدار مقاومت بار (پتانسیومتر) با مقاومت خروجی مدار برابر است</w:t>
      </w:r>
      <w:r w:rsidRPr="00FC7122">
        <w:t>:</w:t>
      </w:r>
    </w:p>
    <w:p w14:paraId="17BD4A95" w14:textId="5C6AD5E6" w:rsidR="00FC7122" w:rsidRPr="00FC7122" w:rsidRDefault="00000000" w:rsidP="00FC712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br/>
          </m:r>
        </m:oMath>
      </m:oMathPara>
    </w:p>
    <w:p w14:paraId="53E2F1EC" w14:textId="77777777" w:rsidR="00FC7122" w:rsidRPr="00FC7122" w:rsidRDefault="00FC7122" w:rsidP="00FC7122">
      <w:r w:rsidRPr="00FC7122">
        <w:rPr>
          <w:rtl/>
        </w:rPr>
        <w:t>و اندازه اهمی پتانسیومتر در این حالت همان مقاومت خروجی مدار خواهد بود</w:t>
      </w:r>
      <w:r w:rsidRPr="00FC7122">
        <w:t>.</w:t>
      </w:r>
    </w:p>
    <w:p w14:paraId="51FA873C" w14:textId="77777777" w:rsidR="00FC7122" w:rsidRDefault="00FC7122" w:rsidP="00FC7122">
      <w:pPr>
        <w:rPr>
          <w:rtl/>
        </w:rPr>
      </w:pPr>
    </w:p>
    <w:p w14:paraId="32CB29B5" w14:textId="77777777" w:rsidR="00FC7122" w:rsidRDefault="00FC7122" w:rsidP="00FC7122">
      <w:pPr>
        <w:rPr>
          <w:rtl/>
        </w:rPr>
      </w:pPr>
    </w:p>
    <w:p w14:paraId="054AD061" w14:textId="3F7139F6" w:rsidR="00FC7122" w:rsidRPr="00FC7122" w:rsidRDefault="00FC7122" w:rsidP="00FC7122"/>
    <w:p w14:paraId="2228CC57" w14:textId="467E96AF" w:rsidR="00FC7122" w:rsidRDefault="00FC7122" w:rsidP="00FC7122">
      <w:r w:rsidRPr="00FC7122">
        <w:rPr>
          <w:rtl/>
        </w:rPr>
        <w:lastRenderedPageBreak/>
        <w:t xml:space="preserve">به جای مقاومت </w:t>
      </w:r>
      <w:r w:rsidRPr="00FC7122">
        <w:t>k</w:t>
      </w:r>
      <w:r w:rsidRPr="00FC7122">
        <w:rPr>
          <w:rtl/>
        </w:rPr>
        <w:t xml:space="preserve"> 10</w:t>
      </w:r>
      <w:r w:rsidRPr="00FC7122">
        <w:t xml:space="preserve"> </w:t>
      </w:r>
      <w:r w:rsidRPr="00FC7122">
        <w:rPr>
          <w:rtl/>
        </w:rPr>
        <w:t>یک پتانسیومتر قرار می‌دهیم و ولتاژ</w:t>
      </w:r>
      <w: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FC7122">
        <w:rPr>
          <w:rFonts w:cs="Calibri" w:hint="cs"/>
          <w:rtl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C7122">
        <w:t> </w:t>
      </w:r>
      <w:r w:rsidRPr="00FC7122">
        <w:rPr>
          <w:rtl/>
        </w:rPr>
        <w:t>را روی دو کانال اسکوپ مشاهده می‌کنیم، پتانسیومتر را آنقدر تغییر می‌دهیم تا دامنه</w:t>
      </w:r>
      <w:r>
        <w:rPr>
          <w:rFonts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cs"/>
          <w:rtl/>
        </w:rPr>
        <w:t xml:space="preserve"> با</w:t>
      </w:r>
      <w:r w:rsidRPr="00FC7122">
        <w:rPr>
          <w:rFonts w:cs="Calibri" w:hint="cs"/>
          <w:rtl/>
        </w:rPr>
        <w:t> 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C7122">
        <w:t> </w:t>
      </w:r>
      <w:r w:rsidRPr="00FC7122">
        <w:rPr>
          <w:rtl/>
        </w:rPr>
        <w:t>برابر شود در اینحالت مقدار پتانسیومتر با مقاومت ورودی مدار برابر است. چرا؟</w:t>
      </w:r>
    </w:p>
    <w:p w14:paraId="3AAE3ADB" w14:textId="77777777" w:rsidR="00FC7122" w:rsidRPr="00FC7122" w:rsidRDefault="00FC7122" w:rsidP="00FC7122"/>
    <w:p w14:paraId="443C7160" w14:textId="34AC0535" w:rsidR="00FC7122" w:rsidRPr="00FC7122" w:rsidRDefault="00FC7122" w:rsidP="00FC7122">
      <w:r w:rsidRPr="00FC7122">
        <w:rPr>
          <w:rtl/>
        </w:rPr>
        <w:t>وقتی دامنه ولتاژ ورودی مدار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 w:rsidRPr="00FC7122">
        <w:rPr>
          <w:rtl/>
        </w:rPr>
        <w:t xml:space="preserve">برابر نصف ولتاژ منبع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C7122">
        <w:rPr>
          <w:rtl/>
        </w:rPr>
        <w:t>شود، ولتاژ بین مقاومت پتانسیومتر و مقاومت ورودی مدار به طور مساوی تقسیم می‌شود. در این حالت طبق قانون تقسیم ولتاژ، مقدار مقاومت پتانسیومتر با مقاومت ورودی مدار برابر است. بنابراین</w:t>
      </w:r>
      <w:r w:rsidRPr="00FC7122">
        <w:t>:</w:t>
      </w:r>
    </w:p>
    <w:p w14:paraId="5939EF00" w14:textId="6D426219" w:rsidR="00FC7122" w:rsidRPr="00496D16" w:rsidRDefault="00000000" w:rsidP="00FC7122">
      <w:pPr>
        <w:rPr>
          <w:noProof/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  <w:r w:rsidR="002478D0">
        <w:rPr>
          <w:noProof/>
        </w:rPr>
        <w:drawing>
          <wp:inline distT="0" distB="0" distL="0" distR="0" wp14:anchorId="26BA4C06" wp14:editId="4F674A63">
            <wp:extent cx="5579745" cy="2873375"/>
            <wp:effectExtent l="0" t="0" r="1905" b="3175"/>
            <wp:docPr id="948559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9490" name="Picture 9485594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EAF" w14:textId="6FE628FD" w:rsidR="00496D16" w:rsidRPr="00496D16" w:rsidRDefault="00496D16" w:rsidP="00496D16">
      <w:pPr>
        <w:jc w:val="center"/>
        <w:rPr>
          <w:b/>
          <w:bCs/>
          <w:noProof/>
        </w:rPr>
      </w:pPr>
      <w:r w:rsidRPr="00496D16">
        <w:rPr>
          <w:rFonts w:hint="cs"/>
          <w:b/>
          <w:bCs/>
          <w:noProof/>
          <w:rtl/>
        </w:rPr>
        <w:t>شماتیک ازمایش 6</w:t>
      </w:r>
    </w:p>
    <w:p w14:paraId="1AA70071" w14:textId="21002D95" w:rsidR="00E700C9" w:rsidRDefault="002D5D55" w:rsidP="00E700C9">
      <w:pPr>
        <w:pStyle w:val="Heading1"/>
        <w:numPr>
          <w:ilvl w:val="0"/>
          <w:numId w:val="0"/>
        </w:numPr>
        <w:rPr>
          <w:rtl/>
        </w:rPr>
      </w:pPr>
      <w:bookmarkStart w:id="27" w:name="_Toc235188984"/>
      <w:r w:rsidRPr="00A57BC2">
        <w:rPr>
          <w:rtl/>
        </w:rPr>
        <w:lastRenderedPageBreak/>
        <w:t xml:space="preserve">آزمایش </w:t>
      </w:r>
      <w:r w:rsidRPr="00A57BC2">
        <w:rPr>
          <w:rtl/>
          <w:lang w:bidi="fa-IR"/>
        </w:rPr>
        <w:t>۷</w:t>
      </w:r>
      <w:r w:rsidR="00E700C9">
        <w:rPr>
          <w:rFonts w:hint="cs"/>
          <w:rtl/>
        </w:rPr>
        <w:t>-</w:t>
      </w:r>
      <w:r w:rsidRPr="002D5D55">
        <w:rPr>
          <w:rtl/>
        </w:rPr>
        <w:t xml:space="preserve"> تقویت کننده کلکتور مشترک</w:t>
      </w:r>
      <w:bookmarkEnd w:id="27"/>
    </w:p>
    <w:p w14:paraId="3D9B145B" w14:textId="21F16B62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28" w:name="_Toc235188985"/>
      <w:r w:rsidRPr="00A57BC2">
        <w:rPr>
          <w:rtl/>
          <w:lang w:bidi="fa-IR"/>
        </w:rPr>
        <w:t>۷-۱</w:t>
      </w:r>
      <w:r w:rsidRPr="00A57BC2">
        <w:t>-</w:t>
      </w:r>
      <w:r w:rsidRPr="00A57BC2">
        <w:rPr>
          <w:rtl/>
        </w:rPr>
        <w:t>الف</w:t>
      </w:r>
      <w:r w:rsidRPr="00A57B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Pr="00A57BC2">
        <w:rPr>
          <w:rtl/>
        </w:rPr>
        <w:t>را برای مدار زیر طوری محاسبه کنید که خروجی آن، ماکزیمم تغییرات ممکن را بتواند داشته باشد. برای این منظور از روابط آزمایش قبل استفاده کنید</w:t>
      </w:r>
      <w:r w:rsidRPr="00A57BC2">
        <w:t>.</w:t>
      </w:r>
      <w:bookmarkEnd w:id="28"/>
    </w:p>
    <w:p w14:paraId="51AE92DB" w14:textId="450ACD1E" w:rsidR="003F2033" w:rsidRPr="003F2033" w:rsidRDefault="003F2033" w:rsidP="003F2033">
      <w:r w:rsidRPr="003F2033">
        <w:rPr>
          <w:rtl/>
        </w:rPr>
        <w:t>با توجه به اینکه مدار تقویت‌کننده کلکتور مشترک</w:t>
      </w:r>
      <w:r w:rsidRPr="003F2033">
        <w:t xml:space="preserve"> (CC) </w:t>
      </w:r>
      <w:r w:rsidRPr="003F2033">
        <w:rPr>
          <w:rtl/>
        </w:rPr>
        <w:t xml:space="preserve">فاقد مقاومت کلکتور است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=0</m:t>
            </m:r>
          </m:e>
        </m:d>
      </m:oMath>
      <w:r w:rsidRPr="003F2033">
        <w:rPr>
          <w:rtl/>
        </w:rPr>
        <w:t>، مقاومت‌های</w:t>
      </w:r>
      <w:r w:rsidRPr="003F2033">
        <w:t xml:space="preserve"> DC </w:t>
      </w:r>
      <w:r w:rsidRPr="003F2033">
        <w:rPr>
          <w:rtl/>
        </w:rPr>
        <w:t>و</w:t>
      </w:r>
      <w:r w:rsidRPr="003F2033">
        <w:t xml:space="preserve"> AC </w:t>
      </w:r>
      <w:r w:rsidRPr="003F2033">
        <w:rPr>
          <w:rtl/>
        </w:rPr>
        <w:t>مدار به صورت زیر محاسبه می‌شوند</w:t>
      </w:r>
      <w:r w:rsidRPr="003F2033">
        <w:t>:</w:t>
      </w:r>
    </w:p>
    <w:p w14:paraId="5D897935" w14:textId="77777777" w:rsidR="003F2033" w:rsidRPr="003F2033" w:rsidRDefault="00000000" w:rsidP="003F2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=1000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=1000∥1000=500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86C8757" w14:textId="77777777" w:rsidR="003F2033" w:rsidRPr="003F2033" w:rsidRDefault="003F2033" w:rsidP="003F2033">
      <w:r w:rsidRPr="003F2033">
        <w:rPr>
          <w:rtl/>
        </w:rPr>
        <w:t>برای دستیابی به بیشترین نوسان متقارن خروجی</w:t>
      </w:r>
      <w:r w:rsidRPr="003F2033">
        <w:t>:</w:t>
      </w:r>
    </w:p>
    <w:p w14:paraId="3E5CE919" w14:textId="4DDB756C" w:rsidR="003F2033" w:rsidRDefault="00000000" w:rsidP="003F2033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1500</m:t>
              </m:r>
            </m:den>
          </m:f>
          <m:r>
            <w:rPr>
              <w:rFonts w:ascii="Cambria Math" w:hAnsi="Cambria Math"/>
            </w:rPr>
            <m:t>=6.67mA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=6.67mA×500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=3.33V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</w:p>
    <w:p w14:paraId="2EDF0D87" w14:textId="1234A045" w:rsidR="00A57BC2" w:rsidRPr="00A57BC2" w:rsidRDefault="00A57BC2" w:rsidP="00A57BC2">
      <w:r w:rsidRPr="00A57BC2">
        <w:rPr>
          <w:noProof/>
          <w:rtl/>
        </w:rPr>
        <w:drawing>
          <wp:inline distT="0" distB="0" distL="0" distR="0" wp14:anchorId="07F53662" wp14:editId="653413BC">
            <wp:extent cx="4115374" cy="2362530"/>
            <wp:effectExtent l="0" t="0" r="0" b="0"/>
            <wp:docPr id="10059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9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A0C" w14:textId="3E16BB86" w:rsidR="00A57BC2" w:rsidRP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29" w:name="_Toc235188986"/>
      <w:r w:rsidRPr="00A57BC2">
        <w:rPr>
          <w:rtl/>
          <w:lang w:bidi="fa-IR"/>
        </w:rPr>
        <w:t>۷-۱</w:t>
      </w:r>
      <w:r w:rsidRPr="00A57BC2">
        <w:t>-</w:t>
      </w:r>
      <w:r w:rsidRPr="00A57BC2">
        <w:rPr>
          <w:rtl/>
        </w:rPr>
        <w:t>ب</w:t>
      </w:r>
      <w:r w:rsidRPr="00A57BC2">
        <w:t xml:space="preserve"> </w:t>
      </w:r>
      <w:r w:rsidRPr="00A57BC2">
        <w:rPr>
          <w:rtl/>
        </w:rPr>
        <w:t xml:space="preserve">پس از محاسبه ولتاژ و جریان نقطه کار از رابطه زیر برای محاسبه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A57BC2">
        <w:rPr>
          <w:rtl/>
        </w:rPr>
        <w:t>استفاده کنید</w:t>
      </w:r>
      <w:r w:rsidRPr="00A57BC2">
        <w:t>.</w:t>
      </w:r>
      <w:bookmarkEnd w:id="29"/>
    </w:p>
    <w:p w14:paraId="275050AC" w14:textId="3E39C425" w:rsidR="00A57BC2" w:rsidRPr="00A57BC2" w:rsidRDefault="00000000" w:rsidP="00A57B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=0.6+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4F33A6CF" w14:textId="0E7130EF" w:rsidR="00A57BC2" w:rsidRDefault="00A57BC2" w:rsidP="00A57BC2">
      <w:r w:rsidRPr="00A57BC2">
        <w:rPr>
          <w:rtl/>
        </w:rPr>
        <w:t xml:space="preserve">با حل دستگاه دو مجهولی فوق رابطه‌ای بصورت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cs"/>
          <w:rtl/>
        </w:rPr>
        <w:t xml:space="preserve"> </w:t>
      </w:r>
      <w:r w:rsidRPr="00A57BC2">
        <w:rPr>
          <w:rtl/>
        </w:rPr>
        <w:t xml:space="preserve">بدست می‌آید. مقدار </w:t>
      </w:r>
      <m:oMath>
        <m:r>
          <w:rPr>
            <w:rFonts w:ascii="Cambria Math" w:hAnsi="Cambria Math"/>
          </w:rPr>
          <m:t xml:space="preserve"> K</m:t>
        </m:r>
      </m:oMath>
      <w:r w:rsidRPr="00A57BC2">
        <w:rPr>
          <w:rtl/>
        </w:rPr>
        <w:t>برابر است؟</w:t>
      </w:r>
    </w:p>
    <w:p w14:paraId="0676B6CC" w14:textId="77777777" w:rsidR="003F2033" w:rsidRPr="003F2033" w:rsidRDefault="003F2033" w:rsidP="003F2033">
      <w:r w:rsidRPr="003F2033">
        <w:rPr>
          <w:b/>
          <w:bCs/>
          <w:rtl/>
        </w:rPr>
        <w:t>محاسبه ولتاژ بیس</w:t>
      </w:r>
    </w:p>
    <w:p w14:paraId="1F108937" w14:textId="3C8448D7" w:rsidR="003F2033" w:rsidRPr="00A57BC2" w:rsidRDefault="00000000" w:rsidP="003F2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≃0.6+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=0.6+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1000×6.67mA</m:t>
              </m:r>
            </m:e>
          </m:d>
          <m:r>
            <w:rPr>
              <w:rFonts w:ascii="Cambria Math" w:hAnsi="Cambria Math"/>
            </w:rPr>
            <m:t>=7.27V</m:t>
          </m:r>
          <m:r>
            <m:rPr>
              <m:sty m:val="p"/>
            </m:rPr>
            <w:br/>
          </m:r>
        </m:oMath>
      </m:oMathPara>
    </w:p>
    <w:p w14:paraId="0B932DC1" w14:textId="6759326E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0" w:name="_Toc235188987"/>
      <w:r w:rsidRPr="00A57BC2">
        <w:rPr>
          <w:rtl/>
          <w:lang w:bidi="fa-IR"/>
        </w:rPr>
        <w:t>۷-۱</w:t>
      </w:r>
      <w:r w:rsidRPr="00A57BC2">
        <w:t>-</w:t>
      </w:r>
      <w:r w:rsidRPr="00A57BC2">
        <w:rPr>
          <w:rtl/>
        </w:rPr>
        <w:t>ج</w:t>
      </w:r>
      <w:r w:rsidRPr="00A57BC2">
        <w:t xml:space="preserve"> </w:t>
      </w:r>
      <w:r w:rsidRPr="00A57BC2">
        <w:rPr>
          <w:rtl/>
        </w:rPr>
        <w:t xml:space="preserve">با انتخاب دو مقاومت با نسبت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A57BC2">
        <w:rPr>
          <w:rtl/>
        </w:rPr>
        <w:t xml:space="preserve">، مقادیر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A57BC2">
        <w:rPr>
          <w:rtl/>
        </w:rPr>
        <w:t>تعیین می‌شوند</w:t>
      </w:r>
      <w:r w:rsidRPr="00A57BC2">
        <w:t>.</w:t>
      </w:r>
      <w:bookmarkEnd w:id="30"/>
    </w:p>
    <w:p w14:paraId="309480AF" w14:textId="77777777" w:rsidR="003F2033" w:rsidRPr="003F2033" w:rsidRDefault="003F2033" w:rsidP="003F2033">
      <w:r w:rsidRPr="003F2033">
        <w:rPr>
          <w:b/>
          <w:bCs/>
          <w:rtl/>
        </w:rPr>
        <w:t>محاسبه نسبت</w:t>
      </w:r>
      <w:r w:rsidRPr="003F2033">
        <w:rPr>
          <w:b/>
          <w:bCs/>
        </w:rPr>
        <w:t xml:space="preserve"> K</w:t>
      </w:r>
    </w:p>
    <w:p w14:paraId="237AD228" w14:textId="6DA1A062" w:rsidR="003F2033" w:rsidRPr="00A57BC2" w:rsidRDefault="00000000" w:rsidP="003F2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7.27=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7.27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+7.27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7.27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=2.73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2.73</m:t>
              </m:r>
            </m:num>
            <m:den>
              <m:r>
                <w:rPr>
                  <w:rFonts w:ascii="Cambria Math" w:hAnsi="Cambria Math"/>
                </w:rPr>
                <m:t>7.27</m:t>
              </m:r>
            </m:den>
          </m:f>
          <m:r>
            <w:rPr>
              <w:rFonts w:ascii="Cambria Math" w:hAnsi="Cambria Math"/>
            </w:rPr>
            <m:t>=0.375</m:t>
          </m:r>
          <m:r>
            <m:rPr>
              <m:sty m:val="p"/>
            </m:rPr>
            <w:br/>
          </m:r>
        </m:oMath>
      </m:oMathPara>
    </w:p>
    <w:p w14:paraId="284EF91E" w14:textId="4FBDC448" w:rsidR="00A57BC2" w:rsidRP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1" w:name="_Toc235188988"/>
      <w:r w:rsidRPr="00A57BC2">
        <w:rPr>
          <w:rtl/>
          <w:lang w:bidi="fa-IR"/>
        </w:rPr>
        <w:t>۷-۲</w:t>
      </w:r>
      <w:r w:rsidRPr="00A57BC2">
        <w:t xml:space="preserve"> </w:t>
      </w:r>
      <w:r w:rsidRPr="00A57BC2">
        <w:rPr>
          <w:rtl/>
        </w:rPr>
        <w:t xml:space="preserve">قسمتی از مدار فوق شامل ترانزیستور و مقاومت‌های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Pr="00A57BC2">
        <w:rPr>
          <w:rtl/>
        </w:rPr>
        <w:t xml:space="preserve">و تغذیه </w:t>
      </w:r>
      <m:oMath>
        <m:r>
          <m:rPr>
            <m:sty m:val="bi"/>
          </m:rPr>
          <w:rPr>
            <w:rFonts w:ascii="Cambria Math" w:hAnsi="Cambria Math"/>
          </w:rPr>
          <m:t xml:space="preserve"> 10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A57BC2">
        <w:rPr>
          <w:rtl/>
        </w:rPr>
        <w:t xml:space="preserve">را ببندید و مقادیر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Pr="00A57BC2">
        <w:rPr>
          <w:rtl/>
        </w:rPr>
        <w:t>را اندازه بگیرید. آیا با مقدار محاسبه شده برابر است؟</w:t>
      </w:r>
      <w:bookmarkEnd w:id="31"/>
    </w:p>
    <w:p w14:paraId="78B7A99E" w14:textId="3DDDCE3B" w:rsidR="00A57BC2" w:rsidRDefault="00A57BC2" w:rsidP="00A57BC2">
      <w:r w:rsidRPr="00A57BC2">
        <w:rPr>
          <w:rtl/>
        </w:rPr>
        <w:t xml:space="preserve">اگر بیشتر از </w:t>
      </w:r>
      <w:r w:rsidRPr="00A57BC2">
        <w:rPr>
          <w:rtl/>
          <w:lang w:bidi="fa-IR"/>
        </w:rPr>
        <w:t>۵</w:t>
      </w:r>
      <w:r w:rsidRPr="00A57BC2">
        <w:rPr>
          <w:rFonts w:ascii="Arial" w:hAnsi="Arial" w:cs="Arial" w:hint="cs"/>
          <w:rtl/>
          <w:lang w:bidi="fa-IR"/>
        </w:rPr>
        <w:t>٪</w:t>
      </w:r>
      <w:r w:rsidRPr="00A57BC2">
        <w:rPr>
          <w:rtl/>
        </w:rPr>
        <w:t xml:space="preserve"> اختلاف دارد با تغییر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57BC2">
        <w:rPr>
          <w:rtl/>
        </w:rPr>
        <w:t xml:space="preserve">یا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57BC2">
        <w:rPr>
          <w:rtl/>
        </w:rPr>
        <w:t xml:space="preserve">، به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t xml:space="preserve"> </w:t>
      </w:r>
      <w:r w:rsidRPr="00A57BC2">
        <w:rPr>
          <w:rtl/>
        </w:rPr>
        <w:t xml:space="preserve">دلخواه برسید. مقادیر نهایی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57BC2">
        <w:rPr>
          <w:rtl/>
        </w:rPr>
        <w:t>را یادداشت کنید</w:t>
      </w:r>
      <w:r w:rsidRPr="00A57BC2">
        <w:t>.</w:t>
      </w:r>
    </w:p>
    <w:p w14:paraId="51D16D45" w14:textId="77777777" w:rsidR="003F2033" w:rsidRPr="003F2033" w:rsidRDefault="003F2033" w:rsidP="003F2033">
      <w:r w:rsidRPr="003F2033">
        <w:rPr>
          <w:rtl/>
        </w:rPr>
        <w:t>با بستن مدار و استفاده از ولت‌متر و آمپرمتر در نرم‌افزار، مقادیر زیر برای نقطه کار به دست آمد که هم‌خوانی خوبی با تئوری دارند</w:t>
      </w:r>
      <w:r w:rsidRPr="003F2033">
        <w:t>:</w:t>
      </w:r>
    </w:p>
    <w:p w14:paraId="6D7300EC" w14:textId="59C7FFB5" w:rsidR="003F2033" w:rsidRPr="003F2033" w:rsidRDefault="003F2033" w:rsidP="003F2033">
      <w:pPr>
        <w:ind w:left="720"/>
      </w:pPr>
      <w:r>
        <w:t xml:space="preserve">R1 = </w:t>
      </w:r>
      <w:r w:rsidR="00B96A80">
        <w:t>3.3</w:t>
      </w:r>
      <w:r>
        <w:t xml:space="preserve"> k , R2 = 10k</w:t>
      </w:r>
    </w:p>
    <w:p w14:paraId="38F31BAB" w14:textId="1EF27A98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2" w:name="_Toc235188989"/>
      <w:r w:rsidRPr="00A57BC2">
        <w:rPr>
          <w:rtl/>
          <w:lang w:bidi="fa-IR"/>
        </w:rPr>
        <w:t>۷-</w:t>
      </w:r>
      <w:r>
        <w:rPr>
          <w:rFonts w:hint="cs"/>
          <w:rtl/>
          <w:lang w:bidi="fa-IR"/>
        </w:rPr>
        <w:t>۳</w:t>
      </w:r>
      <w:r w:rsidRPr="00A57BC2">
        <w:t xml:space="preserve"> </w:t>
      </w:r>
      <w:r w:rsidRPr="00A57BC2">
        <w:rPr>
          <w:rtl/>
        </w:rPr>
        <w:t xml:space="preserve">مقادیر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BQ</m:t>
            </m:r>
          </m:sub>
        </m:sSub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EQ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BEQ</m:t>
            </m:r>
          </m:sub>
        </m:sSub>
      </m:oMath>
      <w:r w:rsidRPr="00A57BC2">
        <w:rPr>
          <w:rtl/>
        </w:rPr>
        <w:t>را بگیرید و بدست آورید</w:t>
      </w:r>
      <w:r w:rsidRPr="00A57BC2">
        <w:t>.</w:t>
      </w:r>
      <w:bookmarkEnd w:id="32"/>
    </w:p>
    <w:p w14:paraId="4161A7CA" w14:textId="2C5CAC9E" w:rsidR="00066E22" w:rsidRDefault="00066E22" w:rsidP="00066E22">
      <w:pPr>
        <w:rPr>
          <w:rtl/>
        </w:rPr>
      </w:pPr>
      <w:r w:rsidRPr="00066E22">
        <w:rPr>
          <w:rtl/>
        </w:rPr>
        <w:t xml:space="preserve">به علت اختلاف مشخصات واقعی ترانزیستور </w:t>
      </w:r>
      <w:r w:rsidR="00B96A80">
        <w:t xml:space="preserve"> 2</w:t>
      </w:r>
      <w:r w:rsidRPr="00066E22">
        <w:t xml:space="preserve">N2222 </w:t>
      </w:r>
      <w:r w:rsidRPr="00066E22">
        <w:rPr>
          <w:rtl/>
        </w:rPr>
        <w:t>با مقادیر ایده‌آل، مقدار مقاومت بایاس در شبیه‌سازی از مقدار تئوری</w:t>
      </w:r>
      <w:r w:rsidRPr="00066E22">
        <w:t xml:space="preserve"> </w:t>
      </w:r>
      <w:r w:rsidR="00B96A80">
        <w:rPr>
          <w:rFonts w:hint="cs"/>
          <w:rtl/>
        </w:rPr>
        <w:t>(</w:t>
      </w:r>
      <w:r w:rsidR="00B96A80">
        <w:rPr>
          <w:lang w:bidi="fa-IR"/>
        </w:rPr>
        <w:t xml:space="preserve">3.75 </w:t>
      </w:r>
      <w:r w:rsidRPr="00066E22">
        <w:t>kΩ</w:t>
      </w:r>
      <w:r w:rsidR="00B96A80">
        <w:rPr>
          <w:rFonts w:hint="cs"/>
          <w:rtl/>
        </w:rPr>
        <w:t>)</w:t>
      </w:r>
      <w:r w:rsidRPr="00066E22">
        <w:t xml:space="preserve"> </w:t>
      </w:r>
      <w:r w:rsidRPr="00066E22">
        <w:rPr>
          <w:rtl/>
        </w:rPr>
        <w:t>به مقدار استاندارد</w:t>
      </w:r>
      <w:r w:rsidR="00B96A80" w:rsidRPr="00B96A80">
        <w:t xml:space="preserve"> </w:t>
      </w:r>
      <w:r w:rsidR="00B96A80">
        <w:t xml:space="preserve">3.3 </w:t>
      </w:r>
      <w:r w:rsidR="00B96A80" w:rsidRPr="00066E22">
        <w:t>kΩ</w:t>
      </w:r>
      <w:r w:rsidR="00B96A80">
        <w:t xml:space="preserve"> </w:t>
      </w:r>
      <w:r w:rsidRPr="00066E22">
        <w:rPr>
          <w:rtl/>
        </w:rPr>
        <w:t>تغییر داده شد</w:t>
      </w:r>
      <w:r w:rsidRPr="00066E22">
        <w:t xml:space="preserve">. </w:t>
      </w:r>
      <w:r w:rsidRPr="00066E22">
        <w:rPr>
          <w:rtl/>
        </w:rPr>
        <w:t>در این حالت مقادیر اندازه‌گیری شده عبارت‌اند از</w:t>
      </w:r>
      <w:r>
        <w:rPr>
          <w:rFonts w:hint="cs"/>
          <w:rtl/>
        </w:rPr>
        <w:t>:</w:t>
      </w:r>
    </w:p>
    <w:p w14:paraId="6383242C" w14:textId="0F269244" w:rsidR="003F2033" w:rsidRDefault="00000000" w:rsidP="00066E22">
      <w:pPr>
        <w:jc w:val="center"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CEQ</m:t>
              </m:r>
            </m:sub>
          </m:sSub>
          <m:r>
            <w:rPr>
              <w:rFonts w:ascii="Cambria Math" w:hAnsi="Cambria Math"/>
            </w:rPr>
            <m:t>=3.86V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=6.14mA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=6.14mA×1k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=6.14V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BEQ</m:t>
              </m:r>
            </m:sub>
          </m:sSub>
          <m:r>
            <w:rPr>
              <w:rFonts w:ascii="Cambria Math" w:hAnsi="Cambria Math"/>
            </w:rPr>
            <m:t>=6.14+0.65=6.79V</m:t>
          </m:r>
          <m:r>
            <m:rPr>
              <m:sty m:val="p"/>
            </m:rPr>
            <w:br/>
          </m:r>
        </m:oMath>
      </m:oMathPara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84"/>
        <w:gridCol w:w="2296"/>
        <w:gridCol w:w="2296"/>
        <w:gridCol w:w="2001"/>
      </w:tblGrid>
      <w:tr w:rsidR="00066E22" w14:paraId="5DE6F2D6" w14:textId="4C71761F" w:rsidTr="00066E22">
        <w:tc>
          <w:tcPr>
            <w:tcW w:w="2184" w:type="dxa"/>
          </w:tcPr>
          <w:p w14:paraId="43AE4CDE" w14:textId="23BD7BD1" w:rsidR="00066E22" w:rsidRDefault="00066E22" w:rsidP="00066E22">
            <w:pPr>
              <w:jc w:val="center"/>
              <w:rPr>
                <w:rtl/>
              </w:rPr>
            </w:pPr>
            <w:r>
              <w:rPr>
                <w:rFonts w:ascii="Calibri" w:hAnsi="Calibri" w:hint="cs"/>
                <w:rtl/>
              </w:rPr>
              <w:t>پارامتر</w:t>
            </w:r>
          </w:p>
        </w:tc>
        <w:tc>
          <w:tcPr>
            <w:tcW w:w="2296" w:type="dxa"/>
          </w:tcPr>
          <w:p w14:paraId="10C7CA60" w14:textId="2A0F2D9C" w:rsidR="00066E22" w:rsidRDefault="00066E22" w:rsidP="00066E2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مقدار تئوری</w:t>
            </w:r>
          </w:p>
        </w:tc>
        <w:tc>
          <w:tcPr>
            <w:tcW w:w="2296" w:type="dxa"/>
          </w:tcPr>
          <w:p w14:paraId="5BAB83AA" w14:textId="3CE65FD3" w:rsidR="00066E22" w:rsidRDefault="00066E22" w:rsidP="00066E2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ازمایش</w:t>
            </w:r>
          </w:p>
        </w:tc>
        <w:tc>
          <w:tcPr>
            <w:tcW w:w="2001" w:type="dxa"/>
          </w:tcPr>
          <w:p w14:paraId="37CD5EFA" w14:textId="4098CD9C" w:rsidR="00066E22" w:rsidRDefault="00066E22" w:rsidP="00066E22">
            <w:pPr>
              <w:jc w:val="center"/>
            </w:pPr>
            <w:r>
              <w:t>Error%</w:t>
            </w:r>
          </w:p>
        </w:tc>
      </w:tr>
      <w:tr w:rsidR="00066E22" w14:paraId="02FCCF26" w14:textId="5CC15CE2" w:rsidTr="00066E22">
        <w:tc>
          <w:tcPr>
            <w:tcW w:w="2184" w:type="dxa"/>
          </w:tcPr>
          <w:p w14:paraId="7FFEF306" w14:textId="09185EF3" w:rsidR="00066E22" w:rsidRDefault="00000000" w:rsidP="00066E22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CEQ</m:t>
                    </m:r>
                  </m:sub>
                </m:sSub>
              </m:oMath>
            </m:oMathPara>
          </w:p>
        </w:tc>
        <w:tc>
          <w:tcPr>
            <w:tcW w:w="2296" w:type="dxa"/>
          </w:tcPr>
          <w:p w14:paraId="72BE33F9" w14:textId="525C0732" w:rsidR="00066E22" w:rsidRDefault="00066E22" w:rsidP="00066E22">
            <w:pPr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3.33</m:t>
                </m:r>
                <m:r>
                  <m:rPr>
                    <m:nor/>
                  </m:rPr>
                  <m:t> V</m:t>
                </m:r>
              </m:oMath>
            </m:oMathPara>
          </w:p>
        </w:tc>
        <w:tc>
          <w:tcPr>
            <w:tcW w:w="2296" w:type="dxa"/>
          </w:tcPr>
          <w:p w14:paraId="05DCCEF9" w14:textId="32B02F48" w:rsidR="00066E22" w:rsidRDefault="00066E22" w:rsidP="00066E22">
            <w:pPr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3.46</m:t>
                </m:r>
                <m:r>
                  <m:rPr>
                    <m:nor/>
                  </m:rPr>
                  <m:t> V</m:t>
                </m:r>
              </m:oMath>
            </m:oMathPara>
          </w:p>
        </w:tc>
        <w:tc>
          <w:tcPr>
            <w:tcW w:w="2001" w:type="dxa"/>
          </w:tcPr>
          <w:p w14:paraId="01152F8F" w14:textId="2131D9C7" w:rsidR="00066E22" w:rsidRPr="00066E22" w:rsidRDefault="00B96A80" w:rsidP="00066E22">
            <w:pPr>
              <w:jc w:val="center"/>
              <w:rPr>
                <w:rFonts w:ascii="Arial" w:hAnsi="Arial" w:cs="B Titr"/>
              </w:rPr>
            </w:pPr>
            <w:r>
              <w:rPr>
                <w:rFonts w:ascii="Arial" w:hAnsi="Arial" w:cs="B Titr"/>
              </w:rPr>
              <w:t>3.9</w:t>
            </w:r>
          </w:p>
        </w:tc>
      </w:tr>
      <w:tr w:rsidR="00066E22" w14:paraId="044A8357" w14:textId="24CE322E" w:rsidTr="00066E22">
        <w:tc>
          <w:tcPr>
            <w:tcW w:w="2184" w:type="dxa"/>
          </w:tcPr>
          <w:p w14:paraId="24FBF5BA" w14:textId="2C4601F9" w:rsidR="00066E22" w:rsidRDefault="00000000" w:rsidP="00066E22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2296" w:type="dxa"/>
          </w:tcPr>
          <w:p w14:paraId="710EA3C7" w14:textId="008A0630" w:rsidR="00066E22" w:rsidRDefault="00066E22" w:rsidP="00066E22">
            <w:pPr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6.67</m:t>
                </m:r>
                <m:r>
                  <m:rPr>
                    <m:nor/>
                  </m:rPr>
                  <m:t> mA</m:t>
                </m:r>
              </m:oMath>
            </m:oMathPara>
          </w:p>
        </w:tc>
        <w:tc>
          <w:tcPr>
            <w:tcW w:w="2296" w:type="dxa"/>
          </w:tcPr>
          <w:p w14:paraId="59AE06DF" w14:textId="51C05A07" w:rsidR="00066E22" w:rsidRDefault="00066E22" w:rsidP="00066E22">
            <w:pPr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6.54</m:t>
                </m:r>
                <m:r>
                  <m:rPr>
                    <m:nor/>
                  </m:rPr>
                  <m:t> mA</m:t>
                </m:r>
              </m:oMath>
            </m:oMathPara>
          </w:p>
        </w:tc>
        <w:tc>
          <w:tcPr>
            <w:tcW w:w="2001" w:type="dxa"/>
          </w:tcPr>
          <w:p w14:paraId="1567CF27" w14:textId="3ED54F88" w:rsidR="00066E22" w:rsidRPr="00066E22" w:rsidRDefault="00B96A80" w:rsidP="00066E22">
            <w:pPr>
              <w:jc w:val="center"/>
              <w:rPr>
                <w:rFonts w:ascii="Arial" w:hAnsi="Arial" w:cs="B Titr"/>
              </w:rPr>
            </w:pPr>
            <w:r>
              <w:rPr>
                <w:rFonts w:ascii="Arial" w:hAnsi="Arial" w:cs="B Titr"/>
              </w:rPr>
              <w:t>1.94</w:t>
            </w:r>
          </w:p>
        </w:tc>
      </w:tr>
    </w:tbl>
    <w:p w14:paraId="5A85F382" w14:textId="77777777" w:rsidR="00066E22" w:rsidRPr="00A57BC2" w:rsidRDefault="00066E22" w:rsidP="00066E22">
      <w:pPr>
        <w:jc w:val="center"/>
      </w:pPr>
    </w:p>
    <w:p w14:paraId="5CBCB236" w14:textId="160B164F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3" w:name="_Toc235188990"/>
      <w:r w:rsidRPr="00A57BC2">
        <w:rPr>
          <w:rtl/>
          <w:lang w:bidi="fa-IR"/>
        </w:rPr>
        <w:t>۷-۴</w:t>
      </w:r>
      <w:r w:rsidRPr="00A57BC2">
        <w:t xml:space="preserve">- </w:t>
      </w:r>
      <w:r w:rsidRPr="00A57BC2">
        <w:rPr>
          <w:rtl/>
        </w:rPr>
        <w:t xml:space="preserve">در اینحالت بقیه قسمتهای مدار را اضافه کنید و با انتخاب فرکانس </w:t>
      </w:r>
      <w:r>
        <w:t xml:space="preserve"> 1 </w:t>
      </w:r>
      <w:r w:rsidRPr="00A57BC2">
        <w:t>KHz</w:t>
      </w:r>
      <w:r w:rsidRPr="00A57BC2">
        <w:rPr>
          <w:rtl/>
        </w:rPr>
        <w:t xml:space="preserve">برای سیگنال ژنراتور، دامنه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A57BC2">
        <w:rPr>
          <w:rtl/>
        </w:rPr>
        <w:t>را طوری تنظیم کنید که ماکزیمم خروجی بدون اعوجاج بدست آید. حداکثر ولتاژ خروجی بدون اعوجاج چقدر است؟</w:t>
      </w:r>
      <w:bookmarkEnd w:id="33"/>
    </w:p>
    <w:p w14:paraId="2B0B3C7B" w14:textId="4AD86213" w:rsidR="003F2033" w:rsidRDefault="003F2033" w:rsidP="003F2033">
      <w:pPr>
        <w:jc w:val="center"/>
      </w:pPr>
      <w:r w:rsidRPr="003F2033">
        <w:rPr>
          <w:highlight w:val="green"/>
        </w:rPr>
        <w:t>Vs = 1</w:t>
      </w:r>
      <w:r w:rsidR="00737E14">
        <w:rPr>
          <w:highlight w:val="green"/>
        </w:rPr>
        <w:t>8</w:t>
      </w:r>
      <w:r w:rsidRPr="003F2033">
        <w:rPr>
          <w:highlight w:val="green"/>
        </w:rPr>
        <w:t>v</w:t>
      </w:r>
    </w:p>
    <w:p w14:paraId="7B6702EB" w14:textId="246A295F" w:rsidR="003F2033" w:rsidRDefault="003F2033" w:rsidP="003F2033">
      <w:pPr>
        <w:jc w:val="center"/>
      </w:pPr>
    </w:p>
    <w:p w14:paraId="057E9845" w14:textId="0CFFE342" w:rsidR="00737E14" w:rsidRDefault="00737E14" w:rsidP="003F2033">
      <w:pPr>
        <w:jc w:val="center"/>
      </w:pPr>
      <w:r>
        <w:rPr>
          <w:noProof/>
        </w:rPr>
        <w:drawing>
          <wp:inline distT="0" distB="0" distL="0" distR="0" wp14:anchorId="4FBE25FB" wp14:editId="3C16F144">
            <wp:extent cx="5579745" cy="2717800"/>
            <wp:effectExtent l="0" t="0" r="1905" b="6350"/>
            <wp:docPr id="2143601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1057" name="Picture 21436010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3673" w14:textId="694558BD" w:rsidR="003F2033" w:rsidRDefault="003F2033" w:rsidP="003F2033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اغتشاش </w:t>
      </w:r>
      <w:r w:rsidRPr="003F2033">
        <w:rPr>
          <w:highlight w:val="red"/>
          <w:lang w:bidi="fa-IR"/>
        </w:rPr>
        <w:t>1</w:t>
      </w:r>
      <w:r w:rsidR="00737E14">
        <w:rPr>
          <w:highlight w:val="red"/>
          <w:lang w:bidi="fa-IR"/>
        </w:rPr>
        <w:t>9</w:t>
      </w:r>
      <w:r w:rsidRPr="003F2033">
        <w:rPr>
          <w:highlight w:val="red"/>
          <w:lang w:bidi="fa-IR"/>
        </w:rPr>
        <w:t>v</w:t>
      </w:r>
      <w:r>
        <w:rPr>
          <w:rFonts w:hint="cs"/>
          <w:rtl/>
          <w:lang w:bidi="fa-IR"/>
        </w:rPr>
        <w:t xml:space="preserve"> قسمت پایینی ولتاژ خروجی کلیپ میشود.</w:t>
      </w:r>
    </w:p>
    <w:p w14:paraId="7B4FBBCF" w14:textId="77777777" w:rsidR="003F2033" w:rsidRDefault="003F2033" w:rsidP="00A57BC2"/>
    <w:p w14:paraId="37B47767" w14:textId="77777777" w:rsidR="003F2033" w:rsidRPr="00A57BC2" w:rsidRDefault="003F2033" w:rsidP="00A57BC2"/>
    <w:p w14:paraId="4E0DAEB6" w14:textId="620FDF44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4" w:name="_Toc235188991"/>
      <w:r w:rsidRPr="00A57BC2">
        <w:rPr>
          <w:rtl/>
          <w:lang w:bidi="fa-IR"/>
        </w:rPr>
        <w:t>۷-۵</w:t>
      </w:r>
      <w:r w:rsidRPr="00A57BC2">
        <w:t xml:space="preserve">- </w:t>
      </w:r>
      <w:r w:rsidRPr="00A57BC2">
        <w:rPr>
          <w:rtl/>
        </w:rPr>
        <w:t xml:space="preserve">شکل موج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A57BC2">
        <w:rPr>
          <w:rtl/>
        </w:rPr>
        <w:t>را در زیر یکدیگر و با حفظ رابطه همزمانی رسم کنید</w:t>
      </w:r>
      <w:r w:rsidRPr="00A57BC2">
        <w:t>.</w:t>
      </w:r>
      <w:bookmarkEnd w:id="34"/>
    </w:p>
    <w:p w14:paraId="150965BF" w14:textId="77777777" w:rsidR="00737E14" w:rsidRDefault="00737E14" w:rsidP="00A57BC2">
      <w:pPr>
        <w:rPr>
          <w:rtl/>
        </w:rPr>
      </w:pPr>
    </w:p>
    <w:p w14:paraId="7107266A" w14:textId="5404C67C" w:rsidR="003F2033" w:rsidRDefault="003F2033" w:rsidP="00A57BC2">
      <w:pPr>
        <w:rPr>
          <w:rtl/>
          <w:lang w:bidi="fa-IR"/>
        </w:rPr>
      </w:pPr>
      <w:r w:rsidRPr="00737E14">
        <w:rPr>
          <w:rFonts w:hint="cs"/>
          <w:u w:val="single"/>
          <w:rtl/>
        </w:rPr>
        <w:t xml:space="preserve">ولتاژ ورودی را به 1 </w:t>
      </w:r>
      <w:r w:rsidRPr="00737E14">
        <w:rPr>
          <w:rFonts w:hint="cs"/>
          <w:u w:val="single"/>
          <w:rtl/>
          <w:lang w:bidi="fa-IR"/>
        </w:rPr>
        <w:t>ولت</w:t>
      </w:r>
      <w:r>
        <w:rPr>
          <w:rFonts w:hint="cs"/>
          <w:rtl/>
          <w:lang w:bidi="fa-IR"/>
        </w:rPr>
        <w:t xml:space="preserve"> برمیگردانیم و شکل موج هارا در اسیلیسکوپ بررسی میکنیم.</w:t>
      </w:r>
    </w:p>
    <w:p w14:paraId="5B3F5B14" w14:textId="52D6923F" w:rsidR="003F2033" w:rsidRDefault="00496D16" w:rsidP="00A57BC2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3715519" wp14:editId="485A7F68">
            <wp:extent cx="5574030" cy="2663825"/>
            <wp:effectExtent l="0" t="0" r="7620" b="3175"/>
            <wp:docPr id="376196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9C2C" w14:textId="2BFAF04D" w:rsidR="003F2033" w:rsidRDefault="00496D16" w:rsidP="00496D16">
      <w:pPr>
        <w:jc w:val="center"/>
      </w:pPr>
      <w:r>
        <w:rPr>
          <w:rFonts w:hint="cs"/>
          <w:rtl/>
        </w:rPr>
        <w:t xml:space="preserve">با </w:t>
      </w:r>
      <w:r>
        <w:t>load</w:t>
      </w:r>
    </w:p>
    <w:p w14:paraId="67D19F34" w14:textId="77777777" w:rsidR="00496D16" w:rsidRDefault="00496D16" w:rsidP="00496D16">
      <w:pPr>
        <w:jc w:val="center"/>
      </w:pPr>
    </w:p>
    <w:p w14:paraId="6E90C233" w14:textId="76D920D3" w:rsidR="00496D16" w:rsidRDefault="00496D16" w:rsidP="00496D16">
      <w:pPr>
        <w:jc w:val="center"/>
      </w:pPr>
      <w:r>
        <w:rPr>
          <w:noProof/>
        </w:rPr>
        <w:drawing>
          <wp:inline distT="0" distB="0" distL="0" distR="0" wp14:anchorId="7CBEE9FE" wp14:editId="71F248A0">
            <wp:extent cx="5574030" cy="2711450"/>
            <wp:effectExtent l="0" t="0" r="7620" b="0"/>
            <wp:docPr id="541389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5F4D" w14:textId="07872744" w:rsidR="00496D16" w:rsidRDefault="00496D16" w:rsidP="00496D16">
      <w:pPr>
        <w:jc w:val="center"/>
        <w:rPr>
          <w:lang w:bidi="fa-IR"/>
        </w:rPr>
      </w:pPr>
      <w:r>
        <w:rPr>
          <w:rFonts w:hint="cs"/>
          <w:rtl/>
          <w:lang w:bidi="fa-IR"/>
        </w:rPr>
        <w:t xml:space="preserve">بدون </w:t>
      </w:r>
      <w:r>
        <w:rPr>
          <w:lang w:bidi="fa-IR"/>
        </w:rPr>
        <w:t>load</w:t>
      </w:r>
    </w:p>
    <w:p w14:paraId="17D71EF6" w14:textId="77777777" w:rsidR="00496D16" w:rsidRDefault="00496D16" w:rsidP="00496D16">
      <w:pPr>
        <w:jc w:val="center"/>
        <w:rPr>
          <w:lang w:bidi="fa-IR"/>
        </w:rPr>
      </w:pPr>
    </w:p>
    <w:p w14:paraId="45EB1EFE" w14:textId="77777777" w:rsidR="00496D16" w:rsidRDefault="00496D16" w:rsidP="00496D16">
      <w:pPr>
        <w:jc w:val="center"/>
        <w:rPr>
          <w:lang w:bidi="fa-IR"/>
        </w:rPr>
      </w:pPr>
    </w:p>
    <w:p w14:paraId="6868B611" w14:textId="77777777" w:rsidR="00496D16" w:rsidRDefault="00496D16" w:rsidP="00496D16">
      <w:pPr>
        <w:jc w:val="center"/>
        <w:rPr>
          <w:lang w:bidi="fa-IR"/>
        </w:rPr>
      </w:pPr>
    </w:p>
    <w:p w14:paraId="457C4C40" w14:textId="77777777" w:rsidR="00496D16" w:rsidRPr="00496D16" w:rsidRDefault="00496D16" w:rsidP="00496D16">
      <w:pPr>
        <w:rPr>
          <w:lang w:bidi="fa-IR"/>
        </w:rPr>
      </w:pPr>
      <w:r w:rsidRPr="00496D16">
        <w:rPr>
          <w:rtl/>
        </w:rPr>
        <w:t>ولتاژ منبع</w:t>
      </w:r>
    </w:p>
    <w:p w14:paraId="4C861E3F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rtl/>
          <w:lang w:bidi="fa-IR"/>
        </w:rPr>
        <w:t>۴</w:t>
      </w:r>
      <w:r w:rsidRPr="00496D16">
        <w:rPr>
          <w:lang w:bidi="fa-IR"/>
        </w:rPr>
        <w:t xml:space="preserve"> </w:t>
      </w:r>
      <w:r w:rsidRPr="00496D16">
        <w:rPr>
          <w:rtl/>
        </w:rPr>
        <w:t>خانه با تنظیم</w:t>
      </w:r>
    </w:p>
    <w:p w14:paraId="50433F69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lang w:bidi="fa-IR"/>
        </w:rPr>
        <w:t>500mV/div</w:t>
      </w:r>
    </w:p>
    <w:p w14:paraId="3EE487E5" w14:textId="5274120F" w:rsidR="00496D16" w:rsidRPr="00496D16" w:rsidRDefault="00000000" w:rsidP="00496D16">
      <w:pPr>
        <w:jc w:val="center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s</m:t>
              </m:r>
            </m:sub>
          </m:sSub>
          <m:r>
            <w:rPr>
              <w:rFonts w:ascii="Cambria Math" w:hAnsi="Cambria Math"/>
              <w:lang w:bidi="fa-IR"/>
            </w:rPr>
            <m:t>=4×500mV=2000m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p-p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03E337B" w14:textId="65B57A85" w:rsidR="00496D16" w:rsidRPr="00496D16" w:rsidRDefault="00496D16" w:rsidP="00496D16">
      <w:pPr>
        <w:jc w:val="center"/>
        <w:rPr>
          <w:lang w:bidi="fa-IR"/>
        </w:rPr>
      </w:pPr>
    </w:p>
    <w:p w14:paraId="4D49E6FA" w14:textId="77777777" w:rsidR="00496D16" w:rsidRPr="00496D16" w:rsidRDefault="00496D16" w:rsidP="00496D16">
      <w:pPr>
        <w:rPr>
          <w:lang w:bidi="fa-IR"/>
        </w:rPr>
      </w:pPr>
      <w:r w:rsidRPr="00496D16">
        <w:rPr>
          <w:rtl/>
        </w:rPr>
        <w:t>ولتاژ ورودی</w:t>
      </w:r>
    </w:p>
    <w:p w14:paraId="272ED0E0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rtl/>
          <w:lang w:bidi="fa-IR"/>
        </w:rPr>
        <w:lastRenderedPageBreak/>
        <w:t>۴</w:t>
      </w:r>
      <w:r w:rsidRPr="00496D16">
        <w:rPr>
          <w:rFonts w:ascii="Arial" w:hAnsi="Arial" w:cs="Arial" w:hint="cs"/>
          <w:rtl/>
        </w:rPr>
        <w:t>٫</w:t>
      </w:r>
      <w:r w:rsidRPr="00496D16">
        <w:rPr>
          <w:rtl/>
          <w:lang w:bidi="fa-IR"/>
        </w:rPr>
        <w:t>۲</w:t>
      </w:r>
      <w:r w:rsidRPr="00496D16">
        <w:rPr>
          <w:lang w:bidi="fa-IR"/>
        </w:rPr>
        <w:t xml:space="preserve"> </w:t>
      </w:r>
      <w:r w:rsidRPr="00496D16">
        <w:rPr>
          <w:rtl/>
        </w:rPr>
        <w:t>خانه با تنظیم</w:t>
      </w:r>
    </w:p>
    <w:p w14:paraId="4A0FE2DD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lang w:bidi="fa-IR"/>
        </w:rPr>
        <w:t>100mV/div</w:t>
      </w:r>
    </w:p>
    <w:p w14:paraId="5E7F08AF" w14:textId="3986DE3B" w:rsidR="00496D16" w:rsidRPr="00496D16" w:rsidRDefault="00000000" w:rsidP="00496D16">
      <w:pPr>
        <w:jc w:val="center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=4.2×100mV=420m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p-p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A7CF797" w14:textId="072F1F62" w:rsidR="00496D16" w:rsidRPr="00496D16" w:rsidRDefault="00496D16" w:rsidP="00496D16">
      <w:pPr>
        <w:jc w:val="center"/>
        <w:rPr>
          <w:lang w:bidi="fa-IR"/>
        </w:rPr>
      </w:pPr>
    </w:p>
    <w:p w14:paraId="373349C7" w14:textId="77777777" w:rsidR="00496D16" w:rsidRPr="00496D16" w:rsidRDefault="00496D16" w:rsidP="00496D16">
      <w:pPr>
        <w:rPr>
          <w:lang w:bidi="fa-IR"/>
        </w:rPr>
      </w:pPr>
      <w:r w:rsidRPr="00496D16">
        <w:rPr>
          <w:rtl/>
        </w:rPr>
        <w:t>ولتاژ خروجی با بار</w:t>
      </w:r>
    </w:p>
    <w:p w14:paraId="45A21CAD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rtl/>
          <w:lang w:bidi="fa-IR"/>
        </w:rPr>
        <w:t>۴</w:t>
      </w:r>
      <w:r w:rsidRPr="00496D16">
        <w:rPr>
          <w:rFonts w:ascii="Arial" w:hAnsi="Arial" w:cs="Arial" w:hint="cs"/>
          <w:rtl/>
        </w:rPr>
        <w:t>٫</w:t>
      </w:r>
      <w:r w:rsidRPr="00496D16">
        <w:rPr>
          <w:rtl/>
          <w:lang w:bidi="fa-IR"/>
        </w:rPr>
        <w:t>۲</w:t>
      </w:r>
      <w:r w:rsidRPr="00496D16">
        <w:rPr>
          <w:lang w:bidi="fa-IR"/>
        </w:rPr>
        <w:t xml:space="preserve"> </w:t>
      </w:r>
      <w:r w:rsidRPr="00496D16">
        <w:rPr>
          <w:rtl/>
        </w:rPr>
        <w:t>خانه با تنظیم</w:t>
      </w:r>
    </w:p>
    <w:p w14:paraId="7732FA54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lang w:bidi="fa-IR"/>
        </w:rPr>
        <w:t>100mV/div</w:t>
      </w:r>
    </w:p>
    <w:p w14:paraId="79BA4E6A" w14:textId="0B77483D" w:rsidR="00496D16" w:rsidRPr="00496D16" w:rsidRDefault="00000000" w:rsidP="00496D16">
      <w:pPr>
        <w:jc w:val="center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FL</m:t>
              </m:r>
            </m:sub>
          </m:sSub>
          <m:r>
            <w:rPr>
              <w:rFonts w:ascii="Cambria Math" w:hAnsi="Cambria Math"/>
              <w:lang w:bidi="fa-IR"/>
            </w:rPr>
            <m:t>=4.2×100mV=420m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p-p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B5F39E8" w14:textId="11B240E9" w:rsidR="00496D16" w:rsidRDefault="00496D16" w:rsidP="00496D16">
      <w:pPr>
        <w:jc w:val="center"/>
        <w:rPr>
          <w:lang w:bidi="fa-IR"/>
        </w:rPr>
      </w:pPr>
    </w:p>
    <w:p w14:paraId="16B69DB4" w14:textId="77777777" w:rsidR="00496D16" w:rsidRDefault="00496D16" w:rsidP="00496D16">
      <w:pPr>
        <w:jc w:val="center"/>
        <w:rPr>
          <w:lang w:bidi="fa-IR"/>
        </w:rPr>
      </w:pPr>
    </w:p>
    <w:p w14:paraId="25616338" w14:textId="77777777" w:rsidR="00496D16" w:rsidRPr="00496D16" w:rsidRDefault="00496D16" w:rsidP="00496D16">
      <w:pPr>
        <w:jc w:val="center"/>
        <w:rPr>
          <w:lang w:bidi="fa-IR"/>
        </w:rPr>
      </w:pPr>
    </w:p>
    <w:p w14:paraId="0F3D6DCC" w14:textId="77777777" w:rsidR="00496D16" w:rsidRPr="00496D16" w:rsidRDefault="00496D16" w:rsidP="00496D16">
      <w:pPr>
        <w:rPr>
          <w:lang w:bidi="fa-IR"/>
        </w:rPr>
      </w:pPr>
      <w:r w:rsidRPr="00496D16">
        <w:rPr>
          <w:rtl/>
        </w:rPr>
        <w:t>ولتاژ خروجی بدون بار</w:t>
      </w:r>
    </w:p>
    <w:p w14:paraId="42A9EFF8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rtl/>
          <w:lang w:bidi="fa-IR"/>
        </w:rPr>
        <w:t>۴</w:t>
      </w:r>
      <w:r w:rsidRPr="00496D16">
        <w:rPr>
          <w:rFonts w:ascii="Arial" w:hAnsi="Arial" w:cs="Arial" w:hint="cs"/>
          <w:rtl/>
        </w:rPr>
        <w:t>٫</w:t>
      </w:r>
      <w:r w:rsidRPr="00496D16">
        <w:rPr>
          <w:rtl/>
          <w:lang w:bidi="fa-IR"/>
        </w:rPr>
        <w:t>۲</w:t>
      </w:r>
      <w:r w:rsidRPr="00496D16">
        <w:rPr>
          <w:lang w:bidi="fa-IR"/>
        </w:rPr>
        <w:t xml:space="preserve"> </w:t>
      </w:r>
      <w:r w:rsidRPr="00496D16">
        <w:rPr>
          <w:rtl/>
        </w:rPr>
        <w:t>خانه با تنظیم</w:t>
      </w:r>
    </w:p>
    <w:p w14:paraId="0C67D42A" w14:textId="77777777" w:rsidR="00496D16" w:rsidRPr="00496D16" w:rsidRDefault="00496D16" w:rsidP="00496D16">
      <w:pPr>
        <w:jc w:val="center"/>
        <w:rPr>
          <w:lang w:bidi="fa-IR"/>
        </w:rPr>
      </w:pPr>
      <w:r w:rsidRPr="00496D16">
        <w:rPr>
          <w:lang w:bidi="fa-IR"/>
        </w:rPr>
        <w:t>100mV/div</w:t>
      </w:r>
    </w:p>
    <w:p w14:paraId="4E88FAA8" w14:textId="7E1383D1" w:rsidR="00496D16" w:rsidRPr="00A57BC2" w:rsidRDefault="00000000" w:rsidP="00496D16">
      <w:pPr>
        <w:jc w:val="center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NL</m:t>
              </m:r>
            </m:sub>
          </m:sSub>
          <m:r>
            <w:rPr>
              <w:rFonts w:ascii="Cambria Math" w:hAnsi="Cambria Math"/>
              <w:lang w:bidi="fa-IR"/>
            </w:rPr>
            <m:t>=4.2×100mV=420m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p-p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DF467EF" w14:textId="115B353C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5" w:name="_Toc235188992"/>
      <w:r w:rsidRPr="00A57BC2">
        <w:rPr>
          <w:rtl/>
          <w:lang w:bidi="fa-IR"/>
        </w:rPr>
        <w:t>۷-۶</w:t>
      </w:r>
      <w:r w:rsidRPr="00A57BC2">
        <w:t xml:space="preserve">- </w:t>
      </w:r>
      <w:r w:rsidRPr="00A57BC2">
        <w:rPr>
          <w:rtl/>
        </w:rPr>
        <w:t xml:space="preserve">مقاومت ورودی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A57BC2">
        <w:rPr>
          <w:rtl/>
        </w:rPr>
        <w:t xml:space="preserve">و مقاومت خروجی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A57BC2">
        <w:rPr>
          <w:rtl/>
        </w:rPr>
        <w:t>را بدست آورید</w:t>
      </w:r>
      <w:r w:rsidRPr="00A57BC2">
        <w:t>.</w:t>
      </w:r>
      <w:bookmarkEnd w:id="35"/>
    </w:p>
    <w:p w14:paraId="2E06CAAD" w14:textId="77777777" w:rsidR="00496D16" w:rsidRPr="00496D16" w:rsidRDefault="00496D16" w:rsidP="00496D16">
      <w:r w:rsidRPr="00496D16">
        <w:rPr>
          <w:rtl/>
        </w:rPr>
        <w:t>مقاومت ورودی</w:t>
      </w:r>
    </w:p>
    <w:p w14:paraId="559A197A" w14:textId="77777777" w:rsidR="00496D16" w:rsidRPr="00496D16" w:rsidRDefault="00496D16" w:rsidP="00496D16">
      <w:r w:rsidRPr="00496D16">
        <w:rPr>
          <w:rtl/>
        </w:rPr>
        <w:t>ابتدا جریان منبع محاسبه می‌شود</w:t>
      </w:r>
      <w:r w:rsidRPr="00496D16">
        <w:t>:</w:t>
      </w:r>
    </w:p>
    <w:p w14:paraId="13D033DE" w14:textId="54FD2AA4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2000mV-420mV</m:t>
              </m:r>
            </m:num>
            <m:den>
              <m:r>
                <w:rPr>
                  <w:rFonts w:ascii="Cambria Math" w:hAnsi="Cambria Math"/>
                </w:rPr>
                <m:t>10k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=158μA</m:t>
          </m:r>
          <m:r>
            <m:rPr>
              <m:sty m:val="p"/>
            </m:rPr>
            <w:br/>
          </m:r>
        </m:oMath>
      </m:oMathPara>
    </w:p>
    <w:p w14:paraId="35627742" w14:textId="77777777" w:rsidR="00496D16" w:rsidRPr="00496D16" w:rsidRDefault="00496D16" w:rsidP="00496D16">
      <w:r w:rsidRPr="00496D16">
        <w:rPr>
          <w:rtl/>
        </w:rPr>
        <w:t>سپس مقاومت ورودی</w:t>
      </w:r>
      <w:r w:rsidRPr="00496D16">
        <w:t>:</w:t>
      </w:r>
    </w:p>
    <w:p w14:paraId="37BD5EA5" w14:textId="3D82A332" w:rsidR="00496D16" w:rsidRPr="00496D16" w:rsidRDefault="00000000" w:rsidP="00496D1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420</m:t>
              </m:r>
              <m:r>
                <w:rPr>
                  <w:rFonts w:ascii="Cambria Math" w:hAnsi="Cambria Math"/>
                </w:rPr>
                <m:t>mV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158</m:t>
              </m:r>
              <m:r>
                <w:rPr>
                  <w:rFonts w:ascii="Cambria Math" w:hAnsi="Cambria Math"/>
                </w:rPr>
                <m:t>μA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=2.66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  <w:r w:rsidR="00496D16">
        <w:rPr>
          <w:rFonts w:hint="cs"/>
          <w:b/>
          <w:bCs/>
          <w:rtl/>
          <w:lang w:bidi="fa-IR"/>
        </w:rPr>
        <w:t>م</w:t>
      </w:r>
      <w:r w:rsidR="00496D16" w:rsidRPr="00496D16">
        <w:rPr>
          <w:b/>
          <w:bCs/>
          <w:rtl/>
        </w:rPr>
        <w:t>قاومت خروجی</w:t>
      </w:r>
    </w:p>
    <w:p w14:paraId="76E4B2E2" w14:textId="77777777" w:rsidR="00496D16" w:rsidRPr="00496D16" w:rsidRDefault="00496D16" w:rsidP="00496D16">
      <w:r w:rsidRPr="00496D16">
        <w:rPr>
          <w:rtl/>
        </w:rPr>
        <w:t>ابتدا جریان خروجی</w:t>
      </w:r>
      <w:r w:rsidRPr="00496D16">
        <w:t>:</w:t>
      </w:r>
    </w:p>
    <w:p w14:paraId="3EAF8B3A" w14:textId="102ED3F2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420mV</m:t>
              </m:r>
            </m:num>
            <m:den>
              <m:r>
                <w:rPr>
                  <w:rFonts w:ascii="Cambria Math" w:hAnsi="Cambria Math"/>
                </w:rPr>
                <m:t>1k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=420μA</m:t>
          </m:r>
          <m:r>
            <m:rPr>
              <m:sty m:val="p"/>
            </m:rPr>
            <w:br/>
          </m:r>
        </m:oMath>
      </m:oMathPara>
    </w:p>
    <w:p w14:paraId="6F7D051D" w14:textId="77777777" w:rsidR="00496D16" w:rsidRPr="00496D16" w:rsidRDefault="00496D16" w:rsidP="00496D16">
      <w:r w:rsidRPr="00496D16">
        <w:rPr>
          <w:rtl/>
        </w:rPr>
        <w:t>سپس</w:t>
      </w:r>
      <w:r w:rsidRPr="00496D16">
        <w:t>:</w:t>
      </w:r>
    </w:p>
    <w:p w14:paraId="2A3A0998" w14:textId="35A017E4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420mV-420mV</m:t>
              </m:r>
            </m:num>
            <m:den>
              <m:r>
                <w:rPr>
                  <w:rFonts w:ascii="Cambria Math" w:hAnsi="Cambria Math"/>
                </w:rPr>
                <m:t>420μA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0F8EE0F7" w14:textId="4E986B7F" w:rsidR="00496D16" w:rsidRPr="00496D16" w:rsidRDefault="00496D16" w:rsidP="00496D16">
      <w:r w:rsidRPr="00496D16">
        <w:rPr>
          <w:rtl/>
        </w:rPr>
        <w:t>در تقویت‌کننده کلکتور مشترک، مقاومت خروجی بسیار کوچک است. به همین دلیل اختلاف ولتاژ خروجی در حالت با بار و بدون بار در اسیلوسکوپ قابل مشاهده نبوده و مقدار مقاومت خروجی تقریباً صفر به دست آمده است</w:t>
      </w:r>
      <w:r w:rsidRPr="00496D16">
        <w:t>.</w:t>
      </w:r>
    </w:p>
    <w:p w14:paraId="143AD030" w14:textId="775927EA" w:rsidR="00496D16" w:rsidRDefault="00496D16" w:rsidP="00496D16"/>
    <w:p w14:paraId="61A61632" w14:textId="77777777" w:rsidR="00496D16" w:rsidRDefault="00496D16" w:rsidP="00A57BC2"/>
    <w:p w14:paraId="2F33BBD7" w14:textId="77777777" w:rsidR="00496D16" w:rsidRPr="00A57BC2" w:rsidRDefault="00496D16" w:rsidP="00A57BC2"/>
    <w:p w14:paraId="24444AA4" w14:textId="49AB0BE2" w:rsid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6" w:name="_Toc235188993"/>
      <w:r w:rsidRPr="00A57BC2">
        <w:rPr>
          <w:rtl/>
          <w:lang w:bidi="fa-IR"/>
        </w:rPr>
        <w:t>۷-۷</w:t>
      </w:r>
      <w:r w:rsidR="00E13F89">
        <w:rPr>
          <w:rFonts w:hint="cs"/>
          <w:rtl/>
          <w:lang w:bidi="fa-IR"/>
        </w:rPr>
        <w:t xml:space="preserve">  </w:t>
      </w:r>
      <w:r w:rsidRPr="00A57B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A57BC2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Pr="00A57BC2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Pr="00A57BC2">
        <w:rPr>
          <w:rtl/>
        </w:rPr>
        <w:t>را محاسبه کنید</w:t>
      </w:r>
      <w:r w:rsidRPr="00A57BC2">
        <w:t>.</w:t>
      </w:r>
      <w:bookmarkEnd w:id="36"/>
    </w:p>
    <w:p w14:paraId="607BC810" w14:textId="77777777" w:rsidR="00496D16" w:rsidRPr="00496D16" w:rsidRDefault="00496D16" w:rsidP="00496D16">
      <w:r w:rsidRPr="00496D16">
        <w:rPr>
          <w:rtl/>
        </w:rPr>
        <w:t>بهره ولتاژ مدار</w:t>
      </w:r>
    </w:p>
    <w:p w14:paraId="07B6F3F2" w14:textId="48FB4B0B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</m:t>
              </m:r>
            </m:num>
            <m:den>
              <m:r>
                <w:rPr>
                  <w:rFonts w:ascii="Cambria Math" w:hAnsi="Cambria Math"/>
                </w:rPr>
                <m:t>420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10B92E22" w14:textId="1DC82565" w:rsidR="00496D16" w:rsidRPr="00496D16" w:rsidRDefault="00496D16" w:rsidP="00496D16"/>
    <w:p w14:paraId="2B2B9011" w14:textId="77777777" w:rsidR="00496D16" w:rsidRPr="00496D16" w:rsidRDefault="00496D16" w:rsidP="00496D16">
      <w:r w:rsidRPr="00496D16">
        <w:rPr>
          <w:rtl/>
        </w:rPr>
        <w:t>بهره ولتاژ کل سیستم</w:t>
      </w:r>
    </w:p>
    <w:p w14:paraId="41429B1E" w14:textId="5622BC32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=0.21</m:t>
          </m:r>
          <m:r>
            <m:rPr>
              <m:sty m:val="p"/>
            </m:rPr>
            <w:br/>
          </m:r>
        </m:oMath>
      </m:oMathPara>
    </w:p>
    <w:p w14:paraId="3345978E" w14:textId="224F42F9" w:rsidR="00496D16" w:rsidRPr="00496D16" w:rsidRDefault="00496D16" w:rsidP="00496D16"/>
    <w:p w14:paraId="0FD3EB45" w14:textId="77777777" w:rsidR="00496D16" w:rsidRPr="00496D16" w:rsidRDefault="00496D16" w:rsidP="00496D16">
      <w:r w:rsidRPr="00496D16">
        <w:rPr>
          <w:rtl/>
        </w:rPr>
        <w:t>بهره جریان</w:t>
      </w:r>
    </w:p>
    <w:p w14:paraId="2B2BF08B" w14:textId="6D4F81EA" w:rsid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420μA</m:t>
              </m:r>
            </m:num>
            <m:den>
              <m:r>
                <w:rPr>
                  <w:rFonts w:ascii="Cambria Math" w:hAnsi="Cambria Math"/>
                </w:rPr>
                <m:t>158μA</m:t>
              </m:r>
            </m:den>
          </m:f>
          <m:r>
            <w:rPr>
              <w:rFonts w:ascii="Cambria Math" w:hAnsi="Cambria Math"/>
            </w:rPr>
            <m:t>=2.66</m:t>
          </m:r>
          <m:r>
            <m:rPr>
              <m:sty m:val="p"/>
            </m:rPr>
            <w:br/>
          </m:r>
        </m:oMath>
      </m:oMathPara>
    </w:p>
    <w:p w14:paraId="5904FB81" w14:textId="77777777" w:rsidR="00496D16" w:rsidRPr="00A57BC2" w:rsidRDefault="00496D16" w:rsidP="00A57BC2"/>
    <w:p w14:paraId="6AF03125" w14:textId="6EA7DDC2" w:rsidR="00A57BC2" w:rsidRPr="00A57BC2" w:rsidRDefault="00A57BC2" w:rsidP="002878A5">
      <w:pPr>
        <w:pStyle w:val="Heading2"/>
        <w:numPr>
          <w:ilvl w:val="0"/>
          <w:numId w:val="0"/>
        </w:numPr>
        <w:ind w:left="90"/>
      </w:pPr>
      <w:bookmarkStart w:id="37" w:name="_Toc235188994"/>
      <w:r w:rsidRPr="00A57BC2">
        <w:rPr>
          <w:rtl/>
          <w:lang w:bidi="fa-IR"/>
        </w:rPr>
        <w:t>۷-۸</w:t>
      </w:r>
      <w:r w:rsidR="00E13F89">
        <w:rPr>
          <w:rFonts w:hint="cs"/>
          <w:rtl/>
          <w:lang w:bidi="fa-IR"/>
        </w:rPr>
        <w:t xml:space="preserve"> </w:t>
      </w:r>
      <w:r w:rsidRPr="00A57BC2">
        <w:rPr>
          <w:rtl/>
        </w:rPr>
        <w:t xml:space="preserve">با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∞</m:t>
        </m:r>
      </m:oMath>
      <w:r w:rsidRPr="00A57BC2">
        <w:rPr>
          <w:rtl/>
        </w:rPr>
        <w:t xml:space="preserve">، مقدار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r w:rsidRPr="00A57BC2">
        <w:rPr>
          <w:rtl/>
        </w:rPr>
        <w:t>را بدست آورید</w:t>
      </w:r>
      <w:r w:rsidRPr="00A57BC2">
        <w:t>.</w:t>
      </w:r>
      <w:bookmarkEnd w:id="37"/>
    </w:p>
    <w:p w14:paraId="76F9514B" w14:textId="77777777" w:rsidR="00A57BC2" w:rsidRDefault="00A57BC2" w:rsidP="00A57BC2"/>
    <w:p w14:paraId="2B62A4D8" w14:textId="7166B1E0" w:rsidR="00496D16" w:rsidRPr="00496D16" w:rsidRDefault="00496D16" w:rsidP="00496D16">
      <w:r w:rsidRPr="00496D16">
        <w:rPr>
          <w:rtl/>
        </w:rPr>
        <w:t xml:space="preserve">در حالت بدون بار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=∞</m:t>
            </m:r>
          </m:e>
        </m:d>
      </m:oMath>
      <w:r w:rsidRPr="00496D16">
        <w:rPr>
          <w:rtl/>
        </w:rPr>
        <w:t>، دامنه ولتاژ خروجی تغییری نکرده و برابر با ولتاژ ورودی باقی مانده است، بنابراین</w:t>
      </w:r>
      <w:r w:rsidRPr="00496D16">
        <w:t>:</w:t>
      </w:r>
    </w:p>
    <w:p w14:paraId="025ACBA3" w14:textId="7D7C7578" w:rsidR="00496D16" w:rsidRPr="00496D16" w:rsidRDefault="00000000" w:rsidP="00496D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NL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420mV</m:t>
              </m:r>
            </m:num>
            <m:den>
              <m:r>
                <w:rPr>
                  <w:rFonts w:ascii="Cambria Math" w:hAnsi="Cambria Math"/>
                </w:rPr>
                <m:t>420mV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7042E588" w14:textId="7F4EDA7D" w:rsidR="00496D16" w:rsidRPr="00496D16" w:rsidRDefault="00496D16" w:rsidP="00496D16">
      <w:r w:rsidRPr="00496D16">
        <w:rPr>
          <w:rtl/>
        </w:rPr>
        <w:lastRenderedPageBreak/>
        <w:t xml:space="preserve">بهره ولتاژ تقویت‌کننده کلکتور مشترک تقریباً برابر یک است و این مدار به عنوان </w:t>
      </w:r>
      <w:r w:rsidRPr="00496D16">
        <w:rPr>
          <w:b/>
          <w:bCs/>
          <w:rtl/>
        </w:rPr>
        <w:t>بافر</w:t>
      </w:r>
      <w:r>
        <w:rPr>
          <w:rFonts w:hint="cs"/>
          <w:b/>
          <w:bCs/>
          <w:rtl/>
        </w:rPr>
        <w:t xml:space="preserve">ولتاژ </w:t>
      </w:r>
      <w:r w:rsidRPr="00496D16">
        <w:rPr>
          <w:rtl/>
        </w:rPr>
        <w:t>عمل می‌کند؛ یعنی ولتاژ را تقویت نمی‌کند اما امپدانس ورودی را افزایش و امپدانس خروجی را کاهش می‌دهد</w:t>
      </w:r>
      <w:r w:rsidRPr="00496D16">
        <w:t>.</w:t>
      </w:r>
    </w:p>
    <w:p w14:paraId="62F1BAD9" w14:textId="77777777" w:rsidR="002478D0" w:rsidRPr="00496D16" w:rsidRDefault="002478D0" w:rsidP="00A57BC2"/>
    <w:p w14:paraId="23D7FAF8" w14:textId="77777777" w:rsidR="002478D0" w:rsidRDefault="002478D0" w:rsidP="00A57BC2"/>
    <w:p w14:paraId="016143A5" w14:textId="77777777" w:rsidR="002478D0" w:rsidRDefault="002478D0" w:rsidP="00A57BC2"/>
    <w:p w14:paraId="6844BCB2" w14:textId="65DEDC91" w:rsidR="002478D0" w:rsidRPr="00A57BC2" w:rsidRDefault="009632EB" w:rsidP="00A57BC2">
      <w:r>
        <w:rPr>
          <w:noProof/>
        </w:rPr>
        <w:drawing>
          <wp:inline distT="0" distB="0" distL="0" distR="0" wp14:anchorId="31C09F50" wp14:editId="4FB32717">
            <wp:extent cx="5579745" cy="2780665"/>
            <wp:effectExtent l="0" t="0" r="1905" b="635"/>
            <wp:docPr id="5603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7339" name="Picture 5603873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3041" w14:textId="0EB16D1D" w:rsidR="00420CFF" w:rsidRPr="006536E5" w:rsidRDefault="00496D16" w:rsidP="00A84A9F">
      <w:pPr>
        <w:pStyle w:val="TitlePage"/>
        <w:bidi w:val="0"/>
      </w:pPr>
      <w:r>
        <w:rPr>
          <w:rFonts w:hint="cs"/>
          <w:rtl/>
        </w:rPr>
        <w:t>شماتیک ازمایش 7</w:t>
      </w:r>
    </w:p>
    <w:sectPr w:rsidR="00420CFF" w:rsidRPr="006536E5" w:rsidSect="008A502C">
      <w:footerReference w:type="default" r:id="rId22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25DD" w14:textId="77777777" w:rsidR="00EB4C08" w:rsidRPr="00213560" w:rsidRDefault="00EB4C08" w:rsidP="00213560">
      <w:pPr>
        <w:bidi w:val="0"/>
        <w:rPr>
          <w:sz w:val="2"/>
          <w:lang w:bidi="fa-IR"/>
        </w:rPr>
      </w:pPr>
    </w:p>
  </w:endnote>
  <w:endnote w:type="continuationSeparator" w:id="0">
    <w:p w14:paraId="2E4040F4" w14:textId="77777777" w:rsidR="00EB4C08" w:rsidRPr="008A3624" w:rsidRDefault="00EB4C08" w:rsidP="008A3624">
      <w:pPr>
        <w:bidi w:val="0"/>
        <w:rPr>
          <w:sz w:val="4"/>
          <w:lang w:bidi="fa-IR"/>
        </w:rPr>
      </w:pPr>
    </w:p>
  </w:endnote>
  <w:endnote w:type="continuationNotice" w:id="1">
    <w:p w14:paraId="4ECC4186" w14:textId="77777777" w:rsidR="00EB4C08" w:rsidRPr="008A3624" w:rsidRDefault="00EB4C08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panose1 w:val="00000700000000000000"/>
    <w:charset w:val="B2"/>
    <w:family w:val="auto"/>
    <w:pitch w:val="variable"/>
    <w:sig w:usb0="00002007" w:usb1="0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0352" w14:textId="77777777" w:rsidR="00800910" w:rsidRDefault="00691B31" w:rsidP="005709DB">
    <w:pPr>
      <w:pStyle w:val="Footer"/>
      <w:tabs>
        <w:tab w:val="clear" w:pos="4320"/>
        <w:tab w:val="clear" w:pos="8640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1A46">
      <w:rPr>
        <w:rFonts w:hint="eastAsia"/>
        <w:noProof/>
        <w:rtl/>
      </w:rPr>
      <w:t>‌ه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368E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4F4A5" w14:textId="77777777" w:rsidR="00EB4C08" w:rsidRDefault="00EB4C08" w:rsidP="00213560">
      <w:pPr>
        <w:bidi w:val="0"/>
        <w:jc w:val="left"/>
      </w:pPr>
      <w:r>
        <w:separator/>
      </w:r>
    </w:p>
  </w:footnote>
  <w:footnote w:type="continuationSeparator" w:id="0">
    <w:p w14:paraId="55F45972" w14:textId="77777777" w:rsidR="00EB4C08" w:rsidRDefault="00EB4C08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319A50CB" w14:textId="77777777" w:rsidR="00EB4C08" w:rsidRDefault="00EB4C08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8A8435D"/>
    <w:multiLevelType w:val="multilevel"/>
    <w:tmpl w:val="B2BA04DC"/>
    <w:numStyleLink w:val="NormalNumbered"/>
  </w:abstractNum>
  <w:abstractNum w:abstractNumId="15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0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55C9F"/>
    <w:multiLevelType w:val="multilevel"/>
    <w:tmpl w:val="EF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3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4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9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0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1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3" w15:restartNumberingAfterBreak="0">
    <w:nsid w:val="7A444413"/>
    <w:multiLevelType w:val="multilevel"/>
    <w:tmpl w:val="821C11E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61775049">
    <w:abstractNumId w:val="31"/>
  </w:num>
  <w:num w:numId="2" w16cid:durableId="1779444431">
    <w:abstractNumId w:val="10"/>
  </w:num>
  <w:num w:numId="3" w16cid:durableId="1708143117">
    <w:abstractNumId w:val="12"/>
  </w:num>
  <w:num w:numId="4" w16cid:durableId="1218973852">
    <w:abstractNumId w:val="33"/>
  </w:num>
  <w:num w:numId="5" w16cid:durableId="491071583">
    <w:abstractNumId w:val="14"/>
  </w:num>
  <w:num w:numId="6" w16cid:durableId="1457141784">
    <w:abstractNumId w:val="27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109468395">
    <w:abstractNumId w:val="11"/>
  </w:num>
  <w:num w:numId="8" w16cid:durableId="75711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46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97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4062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2611">
    <w:abstractNumId w:val="9"/>
  </w:num>
  <w:num w:numId="13" w16cid:durableId="1804039130">
    <w:abstractNumId w:val="7"/>
  </w:num>
  <w:num w:numId="14" w16cid:durableId="309138421">
    <w:abstractNumId w:val="6"/>
  </w:num>
  <w:num w:numId="15" w16cid:durableId="1433932933">
    <w:abstractNumId w:val="5"/>
  </w:num>
  <w:num w:numId="16" w16cid:durableId="1933279127">
    <w:abstractNumId w:val="4"/>
  </w:num>
  <w:num w:numId="17" w16cid:durableId="1064256424">
    <w:abstractNumId w:val="8"/>
  </w:num>
  <w:num w:numId="18" w16cid:durableId="1977568192">
    <w:abstractNumId w:val="3"/>
  </w:num>
  <w:num w:numId="19" w16cid:durableId="327026272">
    <w:abstractNumId w:val="2"/>
  </w:num>
  <w:num w:numId="20" w16cid:durableId="1833256787">
    <w:abstractNumId w:val="1"/>
  </w:num>
  <w:num w:numId="21" w16cid:durableId="1068723404">
    <w:abstractNumId w:val="0"/>
  </w:num>
  <w:num w:numId="22" w16cid:durableId="1928034997">
    <w:abstractNumId w:val="35"/>
  </w:num>
  <w:num w:numId="23" w16cid:durableId="1022631617">
    <w:abstractNumId w:val="11"/>
  </w:num>
  <w:num w:numId="24" w16cid:durableId="1147359607">
    <w:abstractNumId w:val="34"/>
  </w:num>
  <w:num w:numId="25" w16cid:durableId="880819718">
    <w:abstractNumId w:val="16"/>
  </w:num>
  <w:num w:numId="26" w16cid:durableId="1116371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5633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4092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9465938">
    <w:abstractNumId w:val="17"/>
  </w:num>
  <w:num w:numId="30" w16cid:durableId="806967946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416977164">
    <w:abstractNumId w:val="20"/>
  </w:num>
  <w:num w:numId="32" w16cid:durableId="862521129">
    <w:abstractNumId w:val="30"/>
  </w:num>
  <w:num w:numId="33" w16cid:durableId="1275555170">
    <w:abstractNumId w:val="15"/>
  </w:num>
  <w:num w:numId="34" w16cid:durableId="58096257">
    <w:abstractNumId w:val="29"/>
  </w:num>
  <w:num w:numId="35" w16cid:durableId="142357695">
    <w:abstractNumId w:val="13"/>
  </w:num>
  <w:num w:numId="36" w16cid:durableId="1952592950">
    <w:abstractNumId w:val="19"/>
  </w:num>
  <w:num w:numId="37" w16cid:durableId="757287466">
    <w:abstractNumId w:val="32"/>
  </w:num>
  <w:num w:numId="38" w16cid:durableId="983969551">
    <w:abstractNumId w:val="22"/>
  </w:num>
  <w:num w:numId="39" w16cid:durableId="1937396580">
    <w:abstractNumId w:val="28"/>
  </w:num>
  <w:num w:numId="40" w16cid:durableId="630599253">
    <w:abstractNumId w:val="23"/>
  </w:num>
  <w:num w:numId="41" w16cid:durableId="53086926">
    <w:abstractNumId w:val="25"/>
  </w:num>
  <w:num w:numId="42" w16cid:durableId="1015421176">
    <w:abstractNumId w:val="24"/>
  </w:num>
  <w:num w:numId="43" w16cid:durableId="330960221">
    <w:abstractNumId w:val="18"/>
  </w:num>
  <w:num w:numId="44" w16cid:durableId="2088114677">
    <w:abstractNumId w:val="26"/>
  </w:num>
  <w:num w:numId="45" w16cid:durableId="1984382180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93632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4080"/>
    <w:rsid w:val="00010088"/>
    <w:rsid w:val="000311D3"/>
    <w:rsid w:val="00032AA6"/>
    <w:rsid w:val="00035AC3"/>
    <w:rsid w:val="00042A65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66E22"/>
    <w:rsid w:val="00070234"/>
    <w:rsid w:val="00071B6F"/>
    <w:rsid w:val="000726C5"/>
    <w:rsid w:val="00073A56"/>
    <w:rsid w:val="00077D26"/>
    <w:rsid w:val="000804E8"/>
    <w:rsid w:val="00082E64"/>
    <w:rsid w:val="00082EEE"/>
    <w:rsid w:val="00086281"/>
    <w:rsid w:val="00087BEA"/>
    <w:rsid w:val="00090A86"/>
    <w:rsid w:val="000916F9"/>
    <w:rsid w:val="000944E0"/>
    <w:rsid w:val="000958D1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1F6F"/>
    <w:rsid w:val="000B41B6"/>
    <w:rsid w:val="000B6EE0"/>
    <w:rsid w:val="000C0597"/>
    <w:rsid w:val="000C2C83"/>
    <w:rsid w:val="000C636C"/>
    <w:rsid w:val="000D3102"/>
    <w:rsid w:val="000D6611"/>
    <w:rsid w:val="000D7088"/>
    <w:rsid w:val="000E280F"/>
    <w:rsid w:val="000E47EA"/>
    <w:rsid w:val="000E501E"/>
    <w:rsid w:val="000E59B6"/>
    <w:rsid w:val="000F293C"/>
    <w:rsid w:val="000F4CB0"/>
    <w:rsid w:val="000F571E"/>
    <w:rsid w:val="0010068A"/>
    <w:rsid w:val="00101A46"/>
    <w:rsid w:val="00104D13"/>
    <w:rsid w:val="00105183"/>
    <w:rsid w:val="0010530D"/>
    <w:rsid w:val="0010600B"/>
    <w:rsid w:val="001071C9"/>
    <w:rsid w:val="00107EC5"/>
    <w:rsid w:val="00115C9F"/>
    <w:rsid w:val="0012054D"/>
    <w:rsid w:val="00120B9B"/>
    <w:rsid w:val="001306DF"/>
    <w:rsid w:val="00145145"/>
    <w:rsid w:val="00146C3D"/>
    <w:rsid w:val="00147367"/>
    <w:rsid w:val="00151109"/>
    <w:rsid w:val="001521C4"/>
    <w:rsid w:val="0015330E"/>
    <w:rsid w:val="00153F5C"/>
    <w:rsid w:val="00161D8A"/>
    <w:rsid w:val="00161EA3"/>
    <w:rsid w:val="00161F2C"/>
    <w:rsid w:val="001620AE"/>
    <w:rsid w:val="00163031"/>
    <w:rsid w:val="00166AEA"/>
    <w:rsid w:val="00172CA6"/>
    <w:rsid w:val="00177FDA"/>
    <w:rsid w:val="00181CE0"/>
    <w:rsid w:val="00184831"/>
    <w:rsid w:val="00184848"/>
    <w:rsid w:val="001904E1"/>
    <w:rsid w:val="00190C9D"/>
    <w:rsid w:val="00190E47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5963"/>
    <w:rsid w:val="001D21D9"/>
    <w:rsid w:val="001D38CA"/>
    <w:rsid w:val="001D5D6A"/>
    <w:rsid w:val="001D7979"/>
    <w:rsid w:val="001D7C4D"/>
    <w:rsid w:val="001F0E07"/>
    <w:rsid w:val="001F1EFD"/>
    <w:rsid w:val="001F7233"/>
    <w:rsid w:val="00200281"/>
    <w:rsid w:val="00203366"/>
    <w:rsid w:val="0020769F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3567"/>
    <w:rsid w:val="002478D0"/>
    <w:rsid w:val="00250234"/>
    <w:rsid w:val="002517E5"/>
    <w:rsid w:val="002542F7"/>
    <w:rsid w:val="002554FE"/>
    <w:rsid w:val="00256B27"/>
    <w:rsid w:val="00260544"/>
    <w:rsid w:val="002653CD"/>
    <w:rsid w:val="00265873"/>
    <w:rsid w:val="00267C11"/>
    <w:rsid w:val="0027004D"/>
    <w:rsid w:val="0027330D"/>
    <w:rsid w:val="00276BBB"/>
    <w:rsid w:val="00280F35"/>
    <w:rsid w:val="002878A5"/>
    <w:rsid w:val="002903FD"/>
    <w:rsid w:val="00291465"/>
    <w:rsid w:val="00291623"/>
    <w:rsid w:val="00292F62"/>
    <w:rsid w:val="002A3E43"/>
    <w:rsid w:val="002B0C33"/>
    <w:rsid w:val="002B1586"/>
    <w:rsid w:val="002B2F92"/>
    <w:rsid w:val="002B430E"/>
    <w:rsid w:val="002B50E9"/>
    <w:rsid w:val="002C1CC3"/>
    <w:rsid w:val="002C3520"/>
    <w:rsid w:val="002C3D6E"/>
    <w:rsid w:val="002C55E0"/>
    <w:rsid w:val="002D086E"/>
    <w:rsid w:val="002D5D55"/>
    <w:rsid w:val="002D743B"/>
    <w:rsid w:val="002D7FEA"/>
    <w:rsid w:val="002F24B6"/>
    <w:rsid w:val="002F65D7"/>
    <w:rsid w:val="002F7582"/>
    <w:rsid w:val="003109FF"/>
    <w:rsid w:val="00315FF2"/>
    <w:rsid w:val="00317836"/>
    <w:rsid w:val="00317B14"/>
    <w:rsid w:val="003207EC"/>
    <w:rsid w:val="003215AF"/>
    <w:rsid w:val="00321F4A"/>
    <w:rsid w:val="00324B6E"/>
    <w:rsid w:val="00330DC5"/>
    <w:rsid w:val="0033699C"/>
    <w:rsid w:val="00343131"/>
    <w:rsid w:val="00343BC5"/>
    <w:rsid w:val="00343FC8"/>
    <w:rsid w:val="00344927"/>
    <w:rsid w:val="00344B9D"/>
    <w:rsid w:val="00344E2F"/>
    <w:rsid w:val="00346B63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6A49"/>
    <w:rsid w:val="00391298"/>
    <w:rsid w:val="003934E1"/>
    <w:rsid w:val="0039660C"/>
    <w:rsid w:val="00397ECB"/>
    <w:rsid w:val="003A5106"/>
    <w:rsid w:val="003A6FAD"/>
    <w:rsid w:val="003B4C62"/>
    <w:rsid w:val="003B64D0"/>
    <w:rsid w:val="003B76F0"/>
    <w:rsid w:val="003B7D39"/>
    <w:rsid w:val="003C22ED"/>
    <w:rsid w:val="003C307D"/>
    <w:rsid w:val="003C3A73"/>
    <w:rsid w:val="003C6672"/>
    <w:rsid w:val="003C6813"/>
    <w:rsid w:val="003D0755"/>
    <w:rsid w:val="003D12A9"/>
    <w:rsid w:val="003D37AF"/>
    <w:rsid w:val="003D7B39"/>
    <w:rsid w:val="003D7C57"/>
    <w:rsid w:val="003E58D2"/>
    <w:rsid w:val="003F2033"/>
    <w:rsid w:val="00400119"/>
    <w:rsid w:val="00401217"/>
    <w:rsid w:val="004014C6"/>
    <w:rsid w:val="00405321"/>
    <w:rsid w:val="0041330C"/>
    <w:rsid w:val="004174CD"/>
    <w:rsid w:val="00420CFF"/>
    <w:rsid w:val="00422D6A"/>
    <w:rsid w:val="00427787"/>
    <w:rsid w:val="0043053D"/>
    <w:rsid w:val="00434DC7"/>
    <w:rsid w:val="004354E2"/>
    <w:rsid w:val="00440005"/>
    <w:rsid w:val="00441BBB"/>
    <w:rsid w:val="00442A84"/>
    <w:rsid w:val="00442DF5"/>
    <w:rsid w:val="00452C87"/>
    <w:rsid w:val="00453A91"/>
    <w:rsid w:val="00454B52"/>
    <w:rsid w:val="00456D36"/>
    <w:rsid w:val="00462F7E"/>
    <w:rsid w:val="00465C85"/>
    <w:rsid w:val="0046663A"/>
    <w:rsid w:val="00476104"/>
    <w:rsid w:val="0047657C"/>
    <w:rsid w:val="004803D5"/>
    <w:rsid w:val="00482FDD"/>
    <w:rsid w:val="00490D76"/>
    <w:rsid w:val="00496D16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D216D"/>
    <w:rsid w:val="004D4768"/>
    <w:rsid w:val="004E09A0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22AC"/>
    <w:rsid w:val="00552DB5"/>
    <w:rsid w:val="00555B5B"/>
    <w:rsid w:val="00557F15"/>
    <w:rsid w:val="00564B3E"/>
    <w:rsid w:val="005667F1"/>
    <w:rsid w:val="005709DB"/>
    <w:rsid w:val="005716E6"/>
    <w:rsid w:val="00580663"/>
    <w:rsid w:val="0058567A"/>
    <w:rsid w:val="0058653B"/>
    <w:rsid w:val="00586D58"/>
    <w:rsid w:val="005962E6"/>
    <w:rsid w:val="005A0DA4"/>
    <w:rsid w:val="005A3B42"/>
    <w:rsid w:val="005B27AF"/>
    <w:rsid w:val="005B52D7"/>
    <w:rsid w:val="005C3BDA"/>
    <w:rsid w:val="005C49E6"/>
    <w:rsid w:val="005C6DF2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B93"/>
    <w:rsid w:val="005F64AD"/>
    <w:rsid w:val="00602AAE"/>
    <w:rsid w:val="00603748"/>
    <w:rsid w:val="00603BC5"/>
    <w:rsid w:val="0060786D"/>
    <w:rsid w:val="00610762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7E"/>
    <w:rsid w:val="006536E5"/>
    <w:rsid w:val="00655F2E"/>
    <w:rsid w:val="00657AA0"/>
    <w:rsid w:val="00671BE2"/>
    <w:rsid w:val="00673B26"/>
    <w:rsid w:val="00675FE4"/>
    <w:rsid w:val="0067772C"/>
    <w:rsid w:val="00691B31"/>
    <w:rsid w:val="00692FA8"/>
    <w:rsid w:val="00695FD2"/>
    <w:rsid w:val="00697761"/>
    <w:rsid w:val="006A203C"/>
    <w:rsid w:val="006B1D1D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61DC"/>
    <w:rsid w:val="006E44FB"/>
    <w:rsid w:val="006E55A3"/>
    <w:rsid w:val="006F21E4"/>
    <w:rsid w:val="006F30CD"/>
    <w:rsid w:val="006F3434"/>
    <w:rsid w:val="006F6BAF"/>
    <w:rsid w:val="006F7E83"/>
    <w:rsid w:val="006F7EAF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E14"/>
    <w:rsid w:val="00743C60"/>
    <w:rsid w:val="00745168"/>
    <w:rsid w:val="00745608"/>
    <w:rsid w:val="0075328D"/>
    <w:rsid w:val="0075718F"/>
    <w:rsid w:val="00763E87"/>
    <w:rsid w:val="007647E0"/>
    <w:rsid w:val="0077587B"/>
    <w:rsid w:val="007822CD"/>
    <w:rsid w:val="0078315F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277A"/>
    <w:rsid w:val="007D46C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1D0D"/>
    <w:rsid w:val="00834D66"/>
    <w:rsid w:val="008437DC"/>
    <w:rsid w:val="00845C47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7C7B"/>
    <w:rsid w:val="008A3624"/>
    <w:rsid w:val="008A502C"/>
    <w:rsid w:val="008B55F3"/>
    <w:rsid w:val="008B5C2D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4E50"/>
    <w:rsid w:val="008F731F"/>
    <w:rsid w:val="00900A8A"/>
    <w:rsid w:val="00907227"/>
    <w:rsid w:val="0091047A"/>
    <w:rsid w:val="00910950"/>
    <w:rsid w:val="0091126F"/>
    <w:rsid w:val="0091486D"/>
    <w:rsid w:val="009148BD"/>
    <w:rsid w:val="00916B0D"/>
    <w:rsid w:val="00920FC1"/>
    <w:rsid w:val="00922217"/>
    <w:rsid w:val="0092230C"/>
    <w:rsid w:val="00922903"/>
    <w:rsid w:val="0092336E"/>
    <w:rsid w:val="0092728D"/>
    <w:rsid w:val="00930254"/>
    <w:rsid w:val="009317E3"/>
    <w:rsid w:val="00932547"/>
    <w:rsid w:val="0093527C"/>
    <w:rsid w:val="00940ADE"/>
    <w:rsid w:val="00941372"/>
    <w:rsid w:val="009422D0"/>
    <w:rsid w:val="00943DC4"/>
    <w:rsid w:val="00951834"/>
    <w:rsid w:val="00953A52"/>
    <w:rsid w:val="009563B1"/>
    <w:rsid w:val="0096151E"/>
    <w:rsid w:val="0096212E"/>
    <w:rsid w:val="00962315"/>
    <w:rsid w:val="009632EB"/>
    <w:rsid w:val="009639DB"/>
    <w:rsid w:val="00967CBB"/>
    <w:rsid w:val="00971CB3"/>
    <w:rsid w:val="00972757"/>
    <w:rsid w:val="00973F81"/>
    <w:rsid w:val="0097738E"/>
    <w:rsid w:val="00977C14"/>
    <w:rsid w:val="00977CF3"/>
    <w:rsid w:val="009915A0"/>
    <w:rsid w:val="0099174B"/>
    <w:rsid w:val="0099628E"/>
    <w:rsid w:val="00997163"/>
    <w:rsid w:val="00997567"/>
    <w:rsid w:val="009A4C4A"/>
    <w:rsid w:val="009A7F4F"/>
    <w:rsid w:val="009C0639"/>
    <w:rsid w:val="009C1435"/>
    <w:rsid w:val="009C7587"/>
    <w:rsid w:val="009C7752"/>
    <w:rsid w:val="009D0819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7064"/>
    <w:rsid w:val="00A073E1"/>
    <w:rsid w:val="00A1094C"/>
    <w:rsid w:val="00A141B4"/>
    <w:rsid w:val="00A16EEB"/>
    <w:rsid w:val="00A2046A"/>
    <w:rsid w:val="00A25F47"/>
    <w:rsid w:val="00A27B2C"/>
    <w:rsid w:val="00A30BD9"/>
    <w:rsid w:val="00A32942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57BC2"/>
    <w:rsid w:val="00A62470"/>
    <w:rsid w:val="00A63486"/>
    <w:rsid w:val="00A63C4A"/>
    <w:rsid w:val="00A652BE"/>
    <w:rsid w:val="00A664CE"/>
    <w:rsid w:val="00A809EB"/>
    <w:rsid w:val="00A810AD"/>
    <w:rsid w:val="00A84A9F"/>
    <w:rsid w:val="00A86160"/>
    <w:rsid w:val="00A86B44"/>
    <w:rsid w:val="00A90EF0"/>
    <w:rsid w:val="00A92077"/>
    <w:rsid w:val="00A92533"/>
    <w:rsid w:val="00A95403"/>
    <w:rsid w:val="00A967B3"/>
    <w:rsid w:val="00A9799C"/>
    <w:rsid w:val="00A97CEC"/>
    <w:rsid w:val="00AA2BC6"/>
    <w:rsid w:val="00AA667C"/>
    <w:rsid w:val="00AB3C85"/>
    <w:rsid w:val="00AB49C9"/>
    <w:rsid w:val="00AB6019"/>
    <w:rsid w:val="00AC14E6"/>
    <w:rsid w:val="00AC3FEC"/>
    <w:rsid w:val="00AD004C"/>
    <w:rsid w:val="00AD2DF0"/>
    <w:rsid w:val="00AD769F"/>
    <w:rsid w:val="00AE3593"/>
    <w:rsid w:val="00AE51DF"/>
    <w:rsid w:val="00AE551F"/>
    <w:rsid w:val="00AE55E7"/>
    <w:rsid w:val="00AF05BB"/>
    <w:rsid w:val="00AF38E3"/>
    <w:rsid w:val="00AF4468"/>
    <w:rsid w:val="00AF7C5F"/>
    <w:rsid w:val="00B01105"/>
    <w:rsid w:val="00B05195"/>
    <w:rsid w:val="00B055DC"/>
    <w:rsid w:val="00B06EC7"/>
    <w:rsid w:val="00B0767F"/>
    <w:rsid w:val="00B07B4D"/>
    <w:rsid w:val="00B10956"/>
    <w:rsid w:val="00B11B5D"/>
    <w:rsid w:val="00B12E8B"/>
    <w:rsid w:val="00B16686"/>
    <w:rsid w:val="00B248AD"/>
    <w:rsid w:val="00B2718D"/>
    <w:rsid w:val="00B33719"/>
    <w:rsid w:val="00B3723E"/>
    <w:rsid w:val="00B372B1"/>
    <w:rsid w:val="00B400E9"/>
    <w:rsid w:val="00B43A88"/>
    <w:rsid w:val="00B44E6F"/>
    <w:rsid w:val="00B503AA"/>
    <w:rsid w:val="00B51330"/>
    <w:rsid w:val="00B53AA4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2BB9"/>
    <w:rsid w:val="00B82FE9"/>
    <w:rsid w:val="00B84BC6"/>
    <w:rsid w:val="00B85199"/>
    <w:rsid w:val="00B86AB5"/>
    <w:rsid w:val="00B87E67"/>
    <w:rsid w:val="00B9083B"/>
    <w:rsid w:val="00B90F1F"/>
    <w:rsid w:val="00B94213"/>
    <w:rsid w:val="00B94C13"/>
    <w:rsid w:val="00B9544E"/>
    <w:rsid w:val="00B96A80"/>
    <w:rsid w:val="00B97A5B"/>
    <w:rsid w:val="00BA0B37"/>
    <w:rsid w:val="00BA208D"/>
    <w:rsid w:val="00BA696F"/>
    <w:rsid w:val="00BA69DA"/>
    <w:rsid w:val="00BA6CA8"/>
    <w:rsid w:val="00BB654D"/>
    <w:rsid w:val="00BC2CAD"/>
    <w:rsid w:val="00BC599E"/>
    <w:rsid w:val="00BE11C0"/>
    <w:rsid w:val="00BE3140"/>
    <w:rsid w:val="00BE4BCA"/>
    <w:rsid w:val="00BE53C6"/>
    <w:rsid w:val="00BE6B5D"/>
    <w:rsid w:val="00BF3D96"/>
    <w:rsid w:val="00BF42A2"/>
    <w:rsid w:val="00BF451D"/>
    <w:rsid w:val="00BF6680"/>
    <w:rsid w:val="00C02917"/>
    <w:rsid w:val="00C03359"/>
    <w:rsid w:val="00C10DBA"/>
    <w:rsid w:val="00C11FB0"/>
    <w:rsid w:val="00C13B9F"/>
    <w:rsid w:val="00C17129"/>
    <w:rsid w:val="00C17EA3"/>
    <w:rsid w:val="00C206B9"/>
    <w:rsid w:val="00C207C8"/>
    <w:rsid w:val="00C21A50"/>
    <w:rsid w:val="00C23801"/>
    <w:rsid w:val="00C25320"/>
    <w:rsid w:val="00C25B17"/>
    <w:rsid w:val="00C34739"/>
    <w:rsid w:val="00C435A1"/>
    <w:rsid w:val="00C5030B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59F"/>
    <w:rsid w:val="00C8388A"/>
    <w:rsid w:val="00C850D0"/>
    <w:rsid w:val="00C87844"/>
    <w:rsid w:val="00C90591"/>
    <w:rsid w:val="00C909CF"/>
    <w:rsid w:val="00C93BA8"/>
    <w:rsid w:val="00C9705D"/>
    <w:rsid w:val="00CA0046"/>
    <w:rsid w:val="00CA2E49"/>
    <w:rsid w:val="00CA3FFC"/>
    <w:rsid w:val="00CA5048"/>
    <w:rsid w:val="00CA6FE5"/>
    <w:rsid w:val="00CA748D"/>
    <w:rsid w:val="00CA7545"/>
    <w:rsid w:val="00CB0933"/>
    <w:rsid w:val="00CB3ECD"/>
    <w:rsid w:val="00CC2230"/>
    <w:rsid w:val="00CC4783"/>
    <w:rsid w:val="00CC7759"/>
    <w:rsid w:val="00CD35EB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1FF7"/>
    <w:rsid w:val="00D33797"/>
    <w:rsid w:val="00D44C33"/>
    <w:rsid w:val="00D474B2"/>
    <w:rsid w:val="00D50E5C"/>
    <w:rsid w:val="00D53DED"/>
    <w:rsid w:val="00D54E74"/>
    <w:rsid w:val="00D703A5"/>
    <w:rsid w:val="00D72C97"/>
    <w:rsid w:val="00D72EAC"/>
    <w:rsid w:val="00D7757E"/>
    <w:rsid w:val="00D776EE"/>
    <w:rsid w:val="00D816ED"/>
    <w:rsid w:val="00D81E18"/>
    <w:rsid w:val="00D829D2"/>
    <w:rsid w:val="00D86774"/>
    <w:rsid w:val="00D87000"/>
    <w:rsid w:val="00D94639"/>
    <w:rsid w:val="00D97E6E"/>
    <w:rsid w:val="00DA5B43"/>
    <w:rsid w:val="00DB0FF3"/>
    <w:rsid w:val="00DB1CB9"/>
    <w:rsid w:val="00DB2B0D"/>
    <w:rsid w:val="00DB4C4C"/>
    <w:rsid w:val="00DB7DEB"/>
    <w:rsid w:val="00DC254E"/>
    <w:rsid w:val="00DC54A4"/>
    <w:rsid w:val="00DC6B85"/>
    <w:rsid w:val="00DC72CE"/>
    <w:rsid w:val="00DD1D33"/>
    <w:rsid w:val="00DE15F5"/>
    <w:rsid w:val="00DE214E"/>
    <w:rsid w:val="00DE5A29"/>
    <w:rsid w:val="00DF06C3"/>
    <w:rsid w:val="00DF1ADE"/>
    <w:rsid w:val="00DF49EF"/>
    <w:rsid w:val="00DF633B"/>
    <w:rsid w:val="00DF714A"/>
    <w:rsid w:val="00E00097"/>
    <w:rsid w:val="00E066A4"/>
    <w:rsid w:val="00E07D00"/>
    <w:rsid w:val="00E12041"/>
    <w:rsid w:val="00E1243C"/>
    <w:rsid w:val="00E13F89"/>
    <w:rsid w:val="00E2039C"/>
    <w:rsid w:val="00E22374"/>
    <w:rsid w:val="00E22E74"/>
    <w:rsid w:val="00E23E7C"/>
    <w:rsid w:val="00E309D8"/>
    <w:rsid w:val="00E33060"/>
    <w:rsid w:val="00E35FAC"/>
    <w:rsid w:val="00E36473"/>
    <w:rsid w:val="00E44F56"/>
    <w:rsid w:val="00E559B4"/>
    <w:rsid w:val="00E572B2"/>
    <w:rsid w:val="00E641EC"/>
    <w:rsid w:val="00E700C9"/>
    <w:rsid w:val="00E725E0"/>
    <w:rsid w:val="00E72E84"/>
    <w:rsid w:val="00E77738"/>
    <w:rsid w:val="00E85727"/>
    <w:rsid w:val="00E86779"/>
    <w:rsid w:val="00E90421"/>
    <w:rsid w:val="00E92664"/>
    <w:rsid w:val="00EA05E1"/>
    <w:rsid w:val="00EA3B3A"/>
    <w:rsid w:val="00EB3DBC"/>
    <w:rsid w:val="00EB4150"/>
    <w:rsid w:val="00EB4C08"/>
    <w:rsid w:val="00EB62FB"/>
    <w:rsid w:val="00EB7684"/>
    <w:rsid w:val="00EC1238"/>
    <w:rsid w:val="00EC3CB2"/>
    <w:rsid w:val="00EC6058"/>
    <w:rsid w:val="00EC646F"/>
    <w:rsid w:val="00EC64DF"/>
    <w:rsid w:val="00EC76CC"/>
    <w:rsid w:val="00EC78DD"/>
    <w:rsid w:val="00EE06A1"/>
    <w:rsid w:val="00EE3881"/>
    <w:rsid w:val="00EE38FB"/>
    <w:rsid w:val="00EE5784"/>
    <w:rsid w:val="00EF1A40"/>
    <w:rsid w:val="00EF552A"/>
    <w:rsid w:val="00F00F9B"/>
    <w:rsid w:val="00F01A6D"/>
    <w:rsid w:val="00F023C1"/>
    <w:rsid w:val="00F0327A"/>
    <w:rsid w:val="00F055DD"/>
    <w:rsid w:val="00F110F1"/>
    <w:rsid w:val="00F156E7"/>
    <w:rsid w:val="00F17CFE"/>
    <w:rsid w:val="00F3059E"/>
    <w:rsid w:val="00F375AB"/>
    <w:rsid w:val="00F435A4"/>
    <w:rsid w:val="00F44BC5"/>
    <w:rsid w:val="00F46AA0"/>
    <w:rsid w:val="00F477C3"/>
    <w:rsid w:val="00F51677"/>
    <w:rsid w:val="00F54020"/>
    <w:rsid w:val="00F56670"/>
    <w:rsid w:val="00F5703B"/>
    <w:rsid w:val="00F6271D"/>
    <w:rsid w:val="00F64C82"/>
    <w:rsid w:val="00F65FAC"/>
    <w:rsid w:val="00F73C7A"/>
    <w:rsid w:val="00F75DE1"/>
    <w:rsid w:val="00F851FD"/>
    <w:rsid w:val="00F86F7F"/>
    <w:rsid w:val="00F97DD1"/>
    <w:rsid w:val="00FA04C7"/>
    <w:rsid w:val="00FA12F9"/>
    <w:rsid w:val="00FA1755"/>
    <w:rsid w:val="00FA2839"/>
    <w:rsid w:val="00FA3579"/>
    <w:rsid w:val="00FA46EC"/>
    <w:rsid w:val="00FB2F1A"/>
    <w:rsid w:val="00FB7AA3"/>
    <w:rsid w:val="00FC695E"/>
    <w:rsid w:val="00FC7122"/>
    <w:rsid w:val="00FD278C"/>
    <w:rsid w:val="00FE0DA5"/>
    <w:rsid w:val="00FE219D"/>
    <w:rsid w:val="00FE272C"/>
    <w:rsid w:val="00FF01CF"/>
    <w:rsid w:val="00FF346F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3D12A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0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F7E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209</TotalTime>
  <Pages>22</Pages>
  <Words>1901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12718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Reza Nadimi</cp:lastModifiedBy>
  <cp:revision>13</cp:revision>
  <cp:lastPrinted>2015-02-17T01:54:00Z</cp:lastPrinted>
  <dcterms:created xsi:type="dcterms:W3CDTF">2026-07-17T07:00:00Z</dcterms:created>
  <dcterms:modified xsi:type="dcterms:W3CDTF">2026-10-03T19:27:00Z</dcterms:modified>
</cp:coreProperties>
</file>